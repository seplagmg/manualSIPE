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:rsidR="00B0688D" w:rsidRDefault="00A8755F" w:rsidP="002949A5">
            <w:r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ADE3CB4" wp14:editId="5ACB76EB">
                      <wp:simplePos x="0" y="0"/>
                      <wp:positionH relativeFrom="margin">
                        <wp:posOffset>-420370</wp:posOffset>
                      </wp:positionH>
                      <wp:positionV relativeFrom="paragraph">
                        <wp:posOffset>-53340</wp:posOffset>
                      </wp:positionV>
                      <wp:extent cx="4543425" cy="657225"/>
                      <wp:effectExtent l="0" t="0" r="0" b="0"/>
                      <wp:wrapNone/>
                      <wp:docPr id="3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342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949A5" w:rsidRPr="002949A5" w:rsidRDefault="002949A5" w:rsidP="002949A5">
                                  <w:pPr>
                                    <w:pStyle w:val="Ttulo"/>
                                    <w:rPr>
                                      <w:lang w:val="pt-BR"/>
                                    </w:rPr>
                                  </w:pPr>
                                  <w:r w:rsidRPr="002949A5">
                                    <w:rPr>
                                      <w:lang w:val="pt-BR"/>
                                    </w:rPr>
                                    <w:t>SIPE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DE3CB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margin-left:-33.1pt;margin-top:-4.2pt;width:357.75pt;height:5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" filled="f" stroked="f" strokeweight=".5pt">
                      <v:textbox>
                        <w:txbxContent>
                          <w:p w:rsidR="002949A5" w:rsidRPr="002949A5" w:rsidRDefault="002949A5" w:rsidP="002949A5">
                            <w:pPr>
                              <w:pStyle w:val="Ttulo"/>
                              <w:rPr>
                                <w:lang w:val="pt-BR"/>
                              </w:rPr>
                            </w:pPr>
                            <w:r w:rsidRPr="002949A5">
                              <w:rPr>
                                <w:lang w:val="pt-BR"/>
                              </w:rPr>
                              <w:t>SIPE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D947C4" w:rsidRPr="00D947C4"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585B66A0" wp14:editId="67062396">
                      <wp:simplePos x="0" y="0"/>
                      <wp:positionH relativeFrom="column">
                        <wp:posOffset>-629920</wp:posOffset>
                      </wp:positionH>
                      <wp:positionV relativeFrom="paragraph">
                        <wp:posOffset>-339090</wp:posOffset>
                      </wp:positionV>
                      <wp:extent cx="5838825" cy="2495550"/>
                      <wp:effectExtent l="0" t="0" r="9525" b="0"/>
                      <wp:wrapNone/>
                      <wp:docPr id="9" name="Forma livr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38825" cy="2495550"/>
                              </a:xfrm>
                              <a:custGeom>
                                <a:avLst/>
                                <a:gdLst>
                                  <a:gd name="connsiteX0" fmla="*/ 0 w 5838825"/>
                                  <a:gd name="connsiteY0" fmla="*/ 0 h 2495550"/>
                                  <a:gd name="connsiteX1" fmla="*/ 9525 w 5838825"/>
                                  <a:gd name="connsiteY1" fmla="*/ 2495550 h 2495550"/>
                                  <a:gd name="connsiteX2" fmla="*/ 4391025 w 5838825"/>
                                  <a:gd name="connsiteY2" fmla="*/ 2495550 h 2495550"/>
                                  <a:gd name="connsiteX3" fmla="*/ 5838825 w 5838825"/>
                                  <a:gd name="connsiteY3" fmla="*/ 0 h 2495550"/>
                                  <a:gd name="connsiteX4" fmla="*/ 0 w 5838825"/>
                                  <a:gd name="connsiteY4" fmla="*/ 0 h 24955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838825" h="2495550">
                                    <a:moveTo>
                                      <a:pt x="0" y="0"/>
                                    </a:moveTo>
                                    <a:lnTo>
                                      <a:pt x="9525" y="2495550"/>
                                    </a:lnTo>
                                    <a:lnTo>
                                      <a:pt x="4391025" y="2495550"/>
                                    </a:lnTo>
                                    <a:lnTo>
                                      <a:pt x="5838825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76B90A" id="Forma livre 8" o:spid="_x0000_s1026" style="position:absolute;margin-left:-49.6pt;margin-top:-26.7pt;width:459.75pt;height:196.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838825,2495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" path="m,l9525,2495550r4381500,l5838825,,,xe" fillcolor="#cac8ea [671]" stroked="f" strokeweight="1pt">
                      <v:path arrowok="t" o:connecttype="custom" o:connectlocs="0,0;9525,2495550;4391025,2495550;5838825,0;0,0" o:connectangles="0,0,0,0,0"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Tr="00B0688D">
        <w:trPr>
          <w:trHeight w:val="2043"/>
        </w:trPr>
        <w:tc>
          <w:tcPr>
            <w:tcW w:w="4572" w:type="dxa"/>
          </w:tcPr>
          <w:p w:rsidR="00B0688D" w:rsidRDefault="00B0688D" w:rsidP="007057F4"/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:rsidTr="007057F4">
        <w:trPr>
          <w:trHeight w:val="1080"/>
        </w:trPr>
        <w:tc>
          <w:tcPr>
            <w:tcW w:w="5449" w:type="dxa"/>
            <w:vAlign w:val="center"/>
          </w:tcPr>
          <w:p w:rsidR="00B0688D" w:rsidRDefault="00B0688D" w:rsidP="007057F4"/>
        </w:tc>
        <w:tc>
          <w:tcPr>
            <w:tcW w:w="4901" w:type="dxa"/>
            <w:vAlign w:val="center"/>
          </w:tcPr>
          <w:p w:rsidR="00B0688D" w:rsidRDefault="009823FD" w:rsidP="007057F4">
            <w:pPr>
              <w:jc w:val="right"/>
            </w:pPr>
            <w:r>
              <w:rPr>
                <w:noProof/>
                <w:lang w:val="pt-BR" w:eastAsia="pt-BR"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-673735</wp:posOffset>
                  </wp:positionV>
                  <wp:extent cx="2952750" cy="576580"/>
                  <wp:effectExtent l="0" t="0" r="0" b="0"/>
                  <wp:wrapNone/>
                  <wp:docPr id="23" name="Imagem 23" descr="C:\Users\User\AppData\Local\Temp\Rar$DRa6020.40524\RGB\Logomarca_GOV-Minas_Horizontal_2019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Temp\Rar$DRa6020.40524\RGB\Logomarca_GOV-Minas_Horizontal_2019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A3C95" w:rsidRDefault="00A8755F" w:rsidP="007057F4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-474345</wp:posOffset>
                </wp:positionH>
                <wp:positionV relativeFrom="paragraph">
                  <wp:posOffset>182880</wp:posOffset>
                </wp:positionV>
                <wp:extent cx="5743575" cy="1295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49A5" w:rsidRPr="00F12F85" w:rsidRDefault="002949A5" w:rsidP="004F2231">
                            <w:pPr>
                              <w:rPr>
                                <w:rFonts w:asciiTheme="majorHAnsi" w:hAnsiTheme="majorHAnsi"/>
                                <w:color w:val="1E1B48" w:themeColor="text2" w:themeShade="BF"/>
                                <w:sz w:val="56"/>
                                <w:szCs w:val="48"/>
                                <w:lang w:val="pt-BR"/>
                              </w:rPr>
                            </w:pPr>
                            <w:r w:rsidRPr="00F12F85">
                              <w:rPr>
                                <w:rFonts w:asciiTheme="majorHAnsi" w:eastAsiaTheme="majorEastAsia" w:hAnsiTheme="majorHAnsi" w:cstheme="majorBidi"/>
                                <w:color w:val="1E1B48" w:themeColor="text2" w:themeShade="BF"/>
                                <w:kern w:val="28"/>
                                <w:sz w:val="48"/>
                                <w:szCs w:val="80"/>
                                <w:lang w:val="pt-BR"/>
                              </w:rPr>
                              <w:t>Secretaria</w:t>
                            </w:r>
                            <w:r w:rsidRPr="00F12F85">
                              <w:rPr>
                                <w:rFonts w:asciiTheme="majorHAnsi" w:hAnsiTheme="majorHAnsi"/>
                                <w:color w:val="1E1B48" w:themeColor="text2" w:themeShade="BF"/>
                                <w:sz w:val="56"/>
                                <w:szCs w:val="48"/>
                                <w:lang w:val="pt-BR"/>
                              </w:rPr>
                              <w:t xml:space="preserve"> </w:t>
                            </w:r>
                            <w:r w:rsidRPr="00F12F85">
                              <w:rPr>
                                <w:rFonts w:asciiTheme="majorHAnsi" w:eastAsiaTheme="majorEastAsia" w:hAnsiTheme="majorHAnsi" w:cstheme="majorBidi"/>
                                <w:color w:val="1E1B48" w:themeColor="text2" w:themeShade="BF"/>
                                <w:kern w:val="28"/>
                                <w:sz w:val="48"/>
                                <w:szCs w:val="80"/>
                                <w:lang w:val="pt-BR"/>
                              </w:rPr>
                              <w:t>de Planejamento e Gestão</w:t>
                            </w:r>
                          </w:p>
                          <w:p w:rsidR="00B0688D" w:rsidRPr="00F12F85" w:rsidRDefault="002949A5" w:rsidP="004F2231">
                            <w:pPr>
                              <w:rPr>
                                <w:rFonts w:asciiTheme="majorHAnsi" w:hAnsiTheme="majorHAnsi"/>
                                <w:color w:val="1E1B48" w:themeColor="text2" w:themeShade="BF"/>
                                <w:sz w:val="48"/>
                                <w:szCs w:val="48"/>
                                <w:lang w:val="pt-BR"/>
                              </w:rPr>
                            </w:pPr>
                            <w:r w:rsidRPr="00F12F85">
                              <w:rPr>
                                <w:rFonts w:asciiTheme="majorHAnsi" w:hAnsiTheme="majorHAnsi"/>
                                <w:color w:val="1E1B48" w:themeColor="text2" w:themeShade="BF"/>
                                <w:sz w:val="48"/>
                                <w:szCs w:val="48"/>
                                <w:lang w:val="pt-BR"/>
                              </w:rPr>
                              <w:t>Subsecretraria de Gestão de Pessoas</w:t>
                            </w:r>
                          </w:p>
                          <w:p w:rsidR="002949A5" w:rsidRPr="002949A5" w:rsidRDefault="002949A5" w:rsidP="004F2231">
                            <w:pPr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 w:rsidRPr="002949A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  <w:t>Assessoria de Tecnologia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37.35pt;margin-top:14.4pt;width:452.25pt;height:10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" filled="f" stroked="f" strokeweight=".5pt">
                <v:textbox>
                  <w:txbxContent>
                    <w:p w:rsidR="002949A5" w:rsidRPr="00F12F85" w:rsidRDefault="002949A5" w:rsidP="004F2231">
                      <w:pPr>
                        <w:rPr>
                          <w:rFonts w:asciiTheme="majorHAnsi" w:hAnsiTheme="majorHAnsi"/>
                          <w:color w:val="1E1B48" w:themeColor="text2" w:themeShade="BF"/>
                          <w:sz w:val="56"/>
                          <w:szCs w:val="48"/>
                          <w:lang w:val="pt-BR"/>
                        </w:rPr>
                      </w:pPr>
                      <w:r w:rsidRPr="00F12F85">
                        <w:rPr>
                          <w:rFonts w:asciiTheme="majorHAnsi" w:eastAsiaTheme="majorEastAsia" w:hAnsiTheme="majorHAnsi" w:cstheme="majorBidi"/>
                          <w:color w:val="1E1B48" w:themeColor="text2" w:themeShade="BF"/>
                          <w:kern w:val="28"/>
                          <w:sz w:val="48"/>
                          <w:szCs w:val="80"/>
                          <w:lang w:val="pt-BR"/>
                        </w:rPr>
                        <w:t>Secretaria</w:t>
                      </w:r>
                      <w:r w:rsidRPr="00F12F85">
                        <w:rPr>
                          <w:rFonts w:asciiTheme="majorHAnsi" w:hAnsiTheme="majorHAnsi"/>
                          <w:color w:val="1E1B48" w:themeColor="text2" w:themeShade="BF"/>
                          <w:sz w:val="56"/>
                          <w:szCs w:val="48"/>
                          <w:lang w:val="pt-BR"/>
                        </w:rPr>
                        <w:t xml:space="preserve"> </w:t>
                      </w:r>
                      <w:r w:rsidRPr="00F12F85">
                        <w:rPr>
                          <w:rFonts w:asciiTheme="majorHAnsi" w:eastAsiaTheme="majorEastAsia" w:hAnsiTheme="majorHAnsi" w:cstheme="majorBidi"/>
                          <w:color w:val="1E1B48" w:themeColor="text2" w:themeShade="BF"/>
                          <w:kern w:val="28"/>
                          <w:sz w:val="48"/>
                          <w:szCs w:val="80"/>
                          <w:lang w:val="pt-BR"/>
                        </w:rPr>
                        <w:t>de Planejamento e Gestão</w:t>
                      </w:r>
                    </w:p>
                    <w:p w:rsidR="00B0688D" w:rsidRPr="00F12F85" w:rsidRDefault="002949A5" w:rsidP="004F2231">
                      <w:pPr>
                        <w:rPr>
                          <w:rFonts w:asciiTheme="majorHAnsi" w:hAnsiTheme="majorHAnsi"/>
                          <w:color w:val="1E1B48" w:themeColor="text2" w:themeShade="BF"/>
                          <w:sz w:val="48"/>
                          <w:szCs w:val="48"/>
                          <w:lang w:val="pt-BR"/>
                        </w:rPr>
                      </w:pPr>
                      <w:r w:rsidRPr="00F12F85">
                        <w:rPr>
                          <w:rFonts w:asciiTheme="majorHAnsi" w:hAnsiTheme="majorHAnsi"/>
                          <w:color w:val="1E1B48" w:themeColor="text2" w:themeShade="BF"/>
                          <w:sz w:val="48"/>
                          <w:szCs w:val="48"/>
                          <w:lang w:val="pt-BR"/>
                        </w:rPr>
                        <w:t>Subsecretraria de Gestão de Pessoas</w:t>
                      </w:r>
                    </w:p>
                    <w:p w:rsidR="002949A5" w:rsidRPr="002949A5" w:rsidRDefault="002949A5" w:rsidP="004F2231">
                      <w:pPr>
                        <w:rPr>
                          <w:rFonts w:asciiTheme="majorHAnsi" w:hAnsiTheme="majorHAnsi"/>
                          <w:b w:val="0"/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 w:rsidRPr="002949A5">
                        <w:rPr>
                          <w:rFonts w:asciiTheme="majorHAnsi" w:hAnsiTheme="majorHAnsi"/>
                          <w:b w:val="0"/>
                          <w:color w:val="auto"/>
                          <w:sz w:val="48"/>
                          <w:szCs w:val="48"/>
                          <w:lang w:val="pt-BR"/>
                        </w:rPr>
                        <w:t>Assessoria de Tecnologia</w:t>
                      </w:r>
                    </w:p>
                  </w:txbxContent>
                </v:textbox>
              </v:shape>
            </w:pict>
          </mc:Fallback>
        </mc:AlternateContent>
      </w:r>
    </w:p>
    <w:p w:rsidR="00437294" w:rsidRPr="009823FD" w:rsidRDefault="00A8755F" w:rsidP="007057F4">
      <w:pPr>
        <w:rPr>
          <w:lang w:val="pt-BR"/>
        </w:rPr>
        <w:sectPr w:rsidR="00437294" w:rsidRPr="009823FD" w:rsidSect="007C747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2240" w:h="15840" w:code="1"/>
          <w:pgMar w:top="1152" w:right="1152" w:bottom="720" w:left="1152" w:header="0" w:footer="0" w:gutter="0"/>
          <w:pgNumType w:start="0"/>
          <w:cols w:space="720"/>
          <w:titlePg/>
          <w:docGrid w:linePitch="382"/>
        </w:sect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-521970</wp:posOffset>
                </wp:positionH>
                <wp:positionV relativeFrom="paragraph">
                  <wp:posOffset>2305050</wp:posOffset>
                </wp:positionV>
                <wp:extent cx="4905375" cy="133921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1339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49A5" w:rsidRPr="00564340" w:rsidRDefault="002949A5" w:rsidP="002949A5">
                            <w:pPr>
                              <w:pStyle w:val="Ttulo"/>
                              <w:rPr>
                                <w:sz w:val="40"/>
                                <w:lang w:val="pt-BR"/>
                              </w:rPr>
                            </w:pPr>
                            <w:r w:rsidRPr="00564340">
                              <w:rPr>
                                <w:sz w:val="40"/>
                                <w:lang w:val="pt-BR"/>
                              </w:rPr>
                              <w:t>Sistema de Indexação de Documentos em Pastas Funcionais Eletrônicas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41.1pt;margin-top:181.5pt;width:386.25pt;height:105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" filled="f" stroked="f" strokeweight=".5pt">
                <v:textbox>
                  <w:txbxContent>
                    <w:p w:rsidR="002949A5" w:rsidRPr="00564340" w:rsidRDefault="002949A5" w:rsidP="002949A5">
                      <w:pPr>
                        <w:pStyle w:val="Ttulo"/>
                        <w:rPr>
                          <w:sz w:val="40"/>
                          <w:lang w:val="pt-BR"/>
                        </w:rPr>
                      </w:pPr>
                      <w:r w:rsidRPr="00564340">
                        <w:rPr>
                          <w:sz w:val="40"/>
                          <w:lang w:val="pt-BR"/>
                        </w:rPr>
                        <w:t>Sistema de Indexação de Documentos em Pastas Funcionais Eletrônicas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23FD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34F0AE" wp14:editId="4502430A">
                <wp:simplePos x="0" y="0"/>
                <wp:positionH relativeFrom="page">
                  <wp:posOffset>5720715</wp:posOffset>
                </wp:positionH>
                <wp:positionV relativeFrom="paragraph">
                  <wp:posOffset>5886450</wp:posOffset>
                </wp:positionV>
                <wp:extent cx="1828800" cy="1828800"/>
                <wp:effectExtent l="0" t="0" r="0" b="762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823FD" w:rsidRPr="00D344BF" w:rsidRDefault="009823FD" w:rsidP="009823FD">
                            <w:pPr>
                              <w:pStyle w:val="Default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:rsidR="009823FD" w:rsidRPr="00D344BF" w:rsidRDefault="009823FD" w:rsidP="009823FD">
                            <w:pPr>
                              <w:jc w:val="center"/>
                              <w:rPr>
                                <w:b w:val="0"/>
                                <w:noProof/>
                                <w:color w:val="808080" w:themeColor="background1" w:themeShade="80"/>
                                <w:sz w:val="72"/>
                                <w:szCs w:val="72"/>
                                <w:lang w:val="pt-B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4BF">
                              <w:rPr>
                                <w:color w:val="808080" w:themeColor="background1" w:themeShade="80"/>
                                <w:lang w:val="pt-BR"/>
                              </w:rPr>
                              <w:t xml:space="preserve"> </w:t>
                            </w:r>
                            <w:r w:rsidRPr="00D344BF">
                              <w:rPr>
                                <w:color w:val="808080" w:themeColor="background1" w:themeShade="80"/>
                                <w:sz w:val="15"/>
                                <w:szCs w:val="15"/>
                                <w:lang w:val="pt-BR"/>
                              </w:rPr>
                              <w:t xml:space="preserve">Créditos imagem: Leo </w:t>
                            </w:r>
                            <w:proofErr w:type="spellStart"/>
                            <w:r w:rsidRPr="00D344BF">
                              <w:rPr>
                                <w:color w:val="808080" w:themeColor="background1" w:themeShade="80"/>
                                <w:sz w:val="15"/>
                                <w:szCs w:val="15"/>
                                <w:lang w:val="pt-BR"/>
                              </w:rPr>
                              <w:t>Drumond</w:t>
                            </w:r>
                            <w:proofErr w:type="spellEnd"/>
                            <w:r w:rsidRPr="00D344BF">
                              <w:rPr>
                                <w:color w:val="808080" w:themeColor="background1" w:themeShade="80"/>
                                <w:sz w:val="15"/>
                                <w:szCs w:val="15"/>
                                <w:lang w:val="pt-BR"/>
                              </w:rPr>
                              <w:t xml:space="preserve"> / Agencia Nitro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4F0AE" id="Caixa de texto 61" o:spid="_x0000_s1029" type="#_x0000_t202" style="position:absolute;margin-left:450.45pt;margin-top:463.5pt;width:2in;height:2in;z-index:25172480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" filled="f" stroked="f">
                <v:textbox style="mso-fit-shape-to-text:t">
                  <w:txbxContent>
                    <w:p w:rsidR="009823FD" w:rsidRPr="00D344BF" w:rsidRDefault="009823FD" w:rsidP="009823FD">
                      <w:pPr>
                        <w:pStyle w:val="Default"/>
                        <w:rPr>
                          <w:color w:val="808080" w:themeColor="background1" w:themeShade="80"/>
                        </w:rPr>
                      </w:pPr>
                    </w:p>
                    <w:p w:rsidR="009823FD" w:rsidRPr="00D344BF" w:rsidRDefault="009823FD" w:rsidP="009823FD">
                      <w:pPr>
                        <w:jc w:val="center"/>
                        <w:rPr>
                          <w:b w:val="0"/>
                          <w:noProof/>
                          <w:color w:val="808080" w:themeColor="background1" w:themeShade="80"/>
                          <w:sz w:val="72"/>
                          <w:szCs w:val="72"/>
                          <w:lang w:val="pt-B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4BF">
                        <w:rPr>
                          <w:color w:val="808080" w:themeColor="background1" w:themeShade="80"/>
                          <w:lang w:val="pt-BR"/>
                        </w:rPr>
                        <w:t xml:space="preserve"> </w:t>
                      </w:r>
                      <w:r w:rsidRPr="00D344BF">
                        <w:rPr>
                          <w:color w:val="808080" w:themeColor="background1" w:themeShade="80"/>
                          <w:sz w:val="15"/>
                          <w:szCs w:val="15"/>
                          <w:lang w:val="pt-BR"/>
                        </w:rPr>
                        <w:t xml:space="preserve">Créditos imagem: Leo </w:t>
                      </w:r>
                      <w:proofErr w:type="spellStart"/>
                      <w:r w:rsidRPr="00D344BF">
                        <w:rPr>
                          <w:color w:val="808080" w:themeColor="background1" w:themeShade="80"/>
                          <w:sz w:val="15"/>
                          <w:szCs w:val="15"/>
                          <w:lang w:val="pt-BR"/>
                        </w:rPr>
                        <w:t>Drumond</w:t>
                      </w:r>
                      <w:proofErr w:type="spellEnd"/>
                      <w:r w:rsidRPr="00D344BF">
                        <w:rPr>
                          <w:color w:val="808080" w:themeColor="background1" w:themeShade="80"/>
                          <w:sz w:val="15"/>
                          <w:szCs w:val="15"/>
                          <w:lang w:val="pt-BR"/>
                        </w:rPr>
                        <w:t xml:space="preserve"> / Agencia Nitro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6D9D" w:rsidRPr="00D947C4">
        <w:rPr>
          <w:noProof/>
          <w:lang w:val="pt-BR" w:eastAsia="pt-BR"/>
        </w:rPr>
        <w:drawing>
          <wp:anchor distT="0" distB="0" distL="114300" distR="114300" simplePos="0" relativeHeight="251667456" behindDoc="0" locked="0" layoutInCell="1" allowOverlap="1" wp14:anchorId="13A57887" wp14:editId="1E5D4DF9">
            <wp:simplePos x="0" y="0"/>
            <wp:positionH relativeFrom="column">
              <wp:posOffset>344805</wp:posOffset>
            </wp:positionH>
            <wp:positionV relativeFrom="paragraph">
              <wp:posOffset>2990850</wp:posOffset>
            </wp:positionV>
            <wp:extent cx="2312035" cy="3352800"/>
            <wp:effectExtent l="0" t="0" r="0" b="0"/>
            <wp:wrapNone/>
            <wp:docPr id="18" name="Graphic 2" descr="colored transparent rectang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2" descr="colored transparent rectangle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96DAC541-7B7A-43D3-8B79-37D633B846F1}">
                          <asvg:svgBlip xmlns:arto="http://schemas.microsoft.com/office/word/2006/arto"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lc="http://schemas.openxmlformats.org/drawingml/2006/lockedCanvas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7C4" w:rsidRPr="00D947C4">
        <w:rPr>
          <w:noProof/>
          <w:lang w:val="pt-BR"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3219450</wp:posOffset>
            </wp:positionV>
            <wp:extent cx="8608595" cy="3028950"/>
            <wp:effectExtent l="0" t="0" r="2540" b="0"/>
            <wp:wrapNone/>
            <wp:docPr id="2050" name="Picture 2" descr="http://aecioneves.com.br/wp-content/uploads/2020/03/WhatsApp-Image-2020-03-04-at-13.15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aecioneves.com.br/wp-content/uploads/2020/03/WhatsApp-Image-2020-03-04-at-13.15.1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97"/>
                    <a:stretch/>
                  </pic:blipFill>
                  <pic:spPr bwMode="auto">
                    <a:xfrm>
                      <a:off x="0" y="0"/>
                      <a:ext cx="8608595" cy="3028950"/>
                    </a:xfrm>
                    <a:prstGeom prst="parallelogram">
                      <a:avLst>
                        <a:gd name="adj" fmla="val 54856"/>
                      </a:avLst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7C4">
        <w:rPr>
          <w:noProof/>
          <w:lang w:val="pt-BR" w:eastAsia="pt-BR"/>
        </w:rPr>
        <w:drawing>
          <wp:anchor distT="0" distB="0" distL="114300" distR="114300" simplePos="0" relativeHeight="251664384" behindDoc="1" locked="0" layoutInCell="1" allowOverlap="1" wp14:anchorId="6BFAB942" wp14:editId="0CA21B21">
            <wp:simplePos x="0" y="0"/>
            <wp:positionH relativeFrom="column">
              <wp:posOffset>3195320</wp:posOffset>
            </wp:positionH>
            <wp:positionV relativeFrom="paragraph">
              <wp:posOffset>1243330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rto="http://schemas.microsoft.com/office/word/2006/arto"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E81" w:rsidRPr="008A3E81" w:rsidRDefault="008A3E81" w:rsidP="008A3E81">
      <w:pPr>
        <w:spacing w:line="360" w:lineRule="auto"/>
        <w:jc w:val="center"/>
        <w:rPr>
          <w:rFonts w:ascii="Arial" w:eastAsia="Arial" w:hAnsi="Arial" w:cs="Arial"/>
          <w:i/>
          <w:color w:val="7030A0"/>
          <w:lang w:val="pt-BR"/>
        </w:rPr>
      </w:pPr>
      <w:r w:rsidRPr="008A3E81">
        <w:rPr>
          <w:rFonts w:ascii="Roboto" w:hAnsi="Roboto" w:cs="Arial"/>
          <w:noProof/>
          <w:color w:val="7030A0"/>
          <w:lang w:val="pt-BR" w:eastAsia="pt-BR"/>
        </w:rPr>
        <w:lastRenderedPageBreak/>
        <w:drawing>
          <wp:anchor distT="0" distB="0" distL="114300" distR="114300" simplePos="0" relativeHeight="251728896" behindDoc="0" locked="0" layoutInCell="1" allowOverlap="1" wp14:anchorId="23004D15" wp14:editId="5D99D2ED">
            <wp:simplePos x="0" y="0"/>
            <wp:positionH relativeFrom="margin">
              <wp:align>center</wp:align>
            </wp:positionH>
            <wp:positionV relativeFrom="paragraph">
              <wp:posOffset>218</wp:posOffset>
            </wp:positionV>
            <wp:extent cx="3505200" cy="2457450"/>
            <wp:effectExtent l="0" t="0" r="0" b="0"/>
            <wp:wrapTopAndBottom/>
            <wp:docPr id="7" name="Imagem 7" descr="https://lh5.googleusercontent.com/uXo0oLHC9JObe5sny9ZamZe3QQUIDX0qg-e9wrUoJovYwaVHkgXr1Mu0FGvzqE01Y5m8nYGIRx7EoIRJXUOU36pAGVNOB4PugTzwiCAAVuUgwqg7wbhAzgJjxO0pJEB6D1rqCx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uXo0oLHC9JObe5sny9ZamZe3QQUIDX0qg-e9wrUoJovYwaVHkgXr1Mu0FGvzqE01Y5m8nYGIRx7EoIRJXUOU36pAGVNOB4PugTzwiCAAVuUgwqg7wbhAzgJjxO0pJEB6D1rqCx3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977" b="-13022"/>
                    <a:stretch/>
                  </pic:blipFill>
                  <pic:spPr bwMode="auto">
                    <a:xfrm>
                      <a:off x="0" y="0"/>
                      <a:ext cx="3505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E81">
        <w:rPr>
          <w:rFonts w:ascii="Arial" w:eastAsia="Arial" w:hAnsi="Arial" w:cs="Arial"/>
          <w:i/>
          <w:color w:val="7030A0"/>
          <w:lang w:val="pt-BR"/>
        </w:rPr>
        <w:t>Eficiência na gestão de documentos de Recursos Humanos do Estado </w:t>
      </w:r>
    </w:p>
    <w:p w:rsidR="008A3C95" w:rsidRPr="009823FD" w:rsidRDefault="008A3C95" w:rsidP="008A3E81">
      <w:pPr>
        <w:rPr>
          <w:lang w:val="pt-BR"/>
        </w:rPr>
      </w:pP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424"/>
      </w:tblGrid>
      <w:tr w:rsidR="00F12F85" w:rsidTr="00F12F85">
        <w:trPr>
          <w:trHeight w:val="137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12F85" w:rsidRPr="00990E37" w:rsidRDefault="008A3E81" w:rsidP="00F12F85">
            <w:pPr>
              <w:pStyle w:val="Ttulo1"/>
              <w:framePr w:hSpace="0" w:wrap="auto" w:vAnchor="margin" w:hAnchor="text" w:yAlign="inline"/>
              <w:jc w:val="left"/>
              <w:rPr>
                <w:color w:val="292561" w:themeColor="text2"/>
                <w:sz w:val="44"/>
                <w:szCs w:val="44"/>
              </w:rPr>
            </w:pPr>
            <w:r>
              <w:rPr>
                <w:color w:val="292561" w:themeColor="text2"/>
                <w:sz w:val="44"/>
                <w:szCs w:val="44"/>
              </w:rPr>
              <w:t>O SISTEMA</w:t>
            </w:r>
          </w:p>
        </w:tc>
      </w:tr>
    </w:tbl>
    <w:p w:rsidR="008A3E81" w:rsidRPr="008A3E81" w:rsidRDefault="008A3E81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O Sistema de Indexação de Documentos em Pastas Funcionais Eletrônicas – SIPE foi concebido para indexar documentos contidos no SEI, agrupando-os em Pastas Funcionais Eletrônicas individuais para cada admissão dos servidores.</w:t>
      </w:r>
    </w:p>
    <w:p w:rsidR="008A3E81" w:rsidRPr="008A3E81" w:rsidRDefault="008A3E81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O SIPE permite ao RH acessar rapidamente as pastas e os documentos indexados dos servidores, usando funcionalidades de consulta de dados, que permitem pesquisar utilizando diversos filtros como: tipo de processo, documento, nome do servidor, MASP, dentre outros. Isso possibilita ao RH executar seus processos de forma mais ágil e eficiente. Ele foi criado por equipe interna da SUGESP e refeito inteiramente em 2019 na Assessoria de Tecnologia.</w:t>
      </w:r>
    </w:p>
    <w:p w:rsidR="008A3E81" w:rsidRPr="008A3E81" w:rsidRDefault="00382003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53472" behindDoc="1" locked="0" layoutInCell="1" allowOverlap="1" wp14:anchorId="04F5E880" wp14:editId="68E51E49">
            <wp:simplePos x="0" y="0"/>
            <wp:positionH relativeFrom="page">
              <wp:align>right</wp:align>
            </wp:positionH>
            <wp:positionV relativeFrom="paragraph">
              <wp:posOffset>896112</wp:posOffset>
            </wp:positionV>
            <wp:extent cx="2476500" cy="24479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O sistema também concede uma maior segurança às pastas funcionais eletrônicas, quando comparado à gestão das pastas físicas. Os documentos digitais (que permanecem armazenados no repositório do </w:t>
      </w:r>
      <w:proofErr w:type="gramStart"/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SEI!MG</w:t>
      </w:r>
      <w:proofErr w:type="gramEnd"/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) e as pastas eletrônicas não estão tão vulneráveis a acidentes, desastres naturais ou desvios de documentos como os documentos físicos. O meio digital permite controlar melhor o acesso às pastas, registrando todas as inclusões e alterações realizadas pelos usuários. </w:t>
      </w:r>
    </w:p>
    <w:p w:rsidR="008A3E81" w:rsidRPr="008A3E81" w:rsidRDefault="00382003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382003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Uma outra questão levantada sobre a gestão das pastas físicas foi a dificuldade em conceder acesso aos servidores às suas pastas funcionais. Quando os servidores solicitavam consultar suas próprias pastas eles poderiam optar por receber uma cópia de toda a pasta </w:t>
      </w:r>
      <w:r w:rsidRPr="00382003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lastRenderedPageBreak/>
        <w:t>funcional (gerando custos com a impressão) ou comparecer pessoalmente ao arquivo. No SIPE o RH consegue gerar um link de acesso (de tempo limitado) à pasta ao servidor. O servidor pode consultar ou baixar qualquer documento da sua pasta, sem riscos de desvio e sem custos extras.</w:t>
      </w: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424"/>
      </w:tblGrid>
      <w:tr w:rsidR="008A3E81" w:rsidTr="001C4148">
        <w:trPr>
          <w:trHeight w:val="137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3E81" w:rsidRPr="00990E37" w:rsidRDefault="008A3E81" w:rsidP="001C4148">
            <w:pPr>
              <w:pStyle w:val="Ttulo1"/>
              <w:framePr w:hSpace="0" w:wrap="auto" w:vAnchor="margin" w:hAnchor="text" w:yAlign="inline"/>
              <w:jc w:val="left"/>
              <w:rPr>
                <w:color w:val="292561" w:themeColor="text2"/>
                <w:sz w:val="44"/>
                <w:szCs w:val="44"/>
              </w:rPr>
            </w:pPr>
            <w:r>
              <w:rPr>
                <w:color w:val="292561" w:themeColor="text2"/>
                <w:sz w:val="44"/>
                <w:szCs w:val="44"/>
              </w:rPr>
              <w:t>O SISTEMA</w:t>
            </w:r>
          </w:p>
        </w:tc>
      </w:tr>
    </w:tbl>
    <w:p w:rsidR="008A3E81" w:rsidRDefault="008A3E81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O SIPE foi instituído pela Resolução SEPLAG nº 63 de 31 de agosto de 2018. Sua implementação é por adesão e até o momento ele está sendo utilizado por 22 instituições do Estado de Minas Gerais. Ele funciona como um elemento adicional ao SEI para permitir a gestão de Pastas Funcionais Eletrônicas para os servidores do Estado. Juntamente com a definição de uma sistemática de arquivamento (</w:t>
      </w:r>
      <w:proofErr w:type="spellStart"/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no</w:t>
      </w:r>
      <w:proofErr w:type="spellEnd"/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 SEI) e indexação (no SIPE), é mais factível a garantia da integridade das pastas funcionais eletrônicas. O SIPE representa uma forma mais simples de acesso aos documentos funcionais dos servidores e possibilita uma gestão de pastas funcionais mais eficiente, transparente e segura.</w:t>
      </w:r>
    </w:p>
    <w:p w:rsidR="008A3E81" w:rsidRDefault="00A20307" w:rsidP="008A3E81">
      <w:pPr>
        <w:spacing w:after="200"/>
        <w:jc w:val="center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2992" behindDoc="1" locked="0" layoutInCell="1" allowOverlap="1" wp14:anchorId="09DEB41A" wp14:editId="3FAFF654">
            <wp:simplePos x="0" y="0"/>
            <wp:positionH relativeFrom="page">
              <wp:align>right</wp:align>
            </wp:positionH>
            <wp:positionV relativeFrom="paragraph">
              <wp:posOffset>2476273</wp:posOffset>
            </wp:positionV>
            <wp:extent cx="2476500" cy="2447925"/>
            <wp:effectExtent l="0" t="0" r="0" b="9525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E81">
        <w:rPr>
          <w:noProof/>
          <w:lang w:val="pt-BR" w:eastAsia="pt-BR"/>
        </w:rPr>
        <w:drawing>
          <wp:inline distT="0" distB="0" distL="0" distR="0">
            <wp:extent cx="3840480" cy="3657600"/>
            <wp:effectExtent l="0" t="0" r="0" b="0"/>
            <wp:docPr id="16" name="Imagem 16" descr="kisspng-document-imaging-document-management-system-digiti-1-3-1-5b678704a5b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isspng-document-imaging-document-management-system-digiti-1-3-1-5b678704a5b1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br w:type="page"/>
      </w: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424"/>
      </w:tblGrid>
      <w:tr w:rsidR="008A3E81" w:rsidRPr="001D5E10" w:rsidTr="001C4148">
        <w:trPr>
          <w:trHeight w:val="137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3E81" w:rsidRPr="001D5E10" w:rsidRDefault="008A3E81" w:rsidP="001C4148">
            <w:pPr>
              <w:pStyle w:val="Ttulo1"/>
              <w:framePr w:hSpace="0" w:wrap="auto" w:vAnchor="margin" w:hAnchor="text" w:yAlign="inline"/>
              <w:jc w:val="left"/>
              <w:rPr>
                <w:rFonts w:ascii="Bahnschrift Light" w:hAnsi="Bahnschrift Light"/>
                <w:color w:val="auto"/>
                <w:sz w:val="44"/>
                <w:szCs w:val="44"/>
              </w:rPr>
            </w:pPr>
            <w:r w:rsidRPr="001D5E10">
              <w:rPr>
                <w:color w:val="1E1B48" w:themeColor="text2" w:themeShade="BF"/>
                <w:sz w:val="44"/>
                <w:szCs w:val="44"/>
              </w:rPr>
              <w:lastRenderedPageBreak/>
              <w:t>CONTEXTUALIZAÇÃO</w:t>
            </w:r>
          </w:p>
        </w:tc>
      </w:tr>
    </w:tbl>
    <w:p w:rsidR="008A3E81" w:rsidRDefault="008A3E81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990E37">
        <w:rPr>
          <w:rFonts w:ascii="Roboto" w:eastAsia="Times New Roman" w:hAnsi="Roboto" w:cs="Arial"/>
          <w:b w:val="0"/>
          <w:noProof/>
          <w:color w:val="auto"/>
          <w:sz w:val="24"/>
          <w:lang w:val="pt-BR"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3986255</wp:posOffset>
            </wp:positionH>
            <wp:positionV relativeFrom="paragraph">
              <wp:posOffset>392752</wp:posOffset>
            </wp:positionV>
            <wp:extent cx="2200275" cy="1504950"/>
            <wp:effectExtent l="0" t="0" r="0" b="0"/>
            <wp:wrapSquare wrapText="bothSides"/>
            <wp:docPr id="4" name="Imagem 4" descr="http://www.cvm.gov.br/export/sites/cvm/menu/atendimento/imagens/S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vm.gov.br/export/sites/cvm/menu/atendimento/imagens/SE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" t="10150" r="3491" b="8208"/>
                    <a:stretch/>
                  </pic:blipFill>
                  <pic:spPr bwMode="auto">
                    <a:xfrm>
                      <a:off x="0" y="0"/>
                      <a:ext cx="2200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E81" w:rsidRPr="008A3E81" w:rsidRDefault="00564340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1D5E10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 </w:t>
      </w:r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O Sistema Eletrônico de Informações (SEI) é uma plataforma de gestão de processos e documentos eletrônicos, que, com a publicação do Decreto nº 47.228 de 04/08/2017, passou a ser o sistema oficial no âmbito do Poder Executivo de Minas Gerais para formação, instrução e decisão de processos administrativos eletrônicos. </w:t>
      </w:r>
    </w:p>
    <w:p w:rsidR="008A3E81" w:rsidRPr="008A3E81" w:rsidRDefault="00382003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1D5E10">
        <w:rPr>
          <w:rFonts w:ascii="Bahnschrift Light" w:hAnsi="Bahnschrift Light"/>
          <w:noProof/>
          <w:lang w:val="pt-BR" w:eastAsia="pt-B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1345819</wp:posOffset>
            </wp:positionV>
            <wp:extent cx="2153920" cy="2523490"/>
            <wp:effectExtent l="0" t="0" r="0" b="0"/>
            <wp:wrapSquare wrapText="bothSides"/>
            <wp:docPr id="3103" name="Imagem 3103" descr="Pilha de arquivos e pastas ilustração gráfica Vetor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lha de arquivos e pastas ilustração gráfica Vetor gráti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15629" r="20607" b="17469"/>
                    <a:stretch/>
                  </pic:blipFill>
                  <pic:spPr bwMode="auto">
                    <a:xfrm>
                      <a:off x="0" y="0"/>
                      <a:ext cx="215392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O </w:t>
      </w:r>
      <w:proofErr w:type="gramStart"/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SEI!MG</w:t>
      </w:r>
      <w:proofErr w:type="gramEnd"/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 é utilizado para gerar e tramitar processos administrativos diversos (compras, convênios, processos internos, </w:t>
      </w:r>
      <w:proofErr w:type="spellStart"/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etc</w:t>
      </w:r>
      <w:proofErr w:type="spellEnd"/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). Ele também passou a ser utilizado pelos setores de gestão de pessoas dos órgãos e entidades do Estado de forma a converter processos que ainda ocorriam em meio físico para o meio eletrônico, visando a redução dos custos diversos atrelados a tramitação e manutenção do papel. </w:t>
      </w:r>
    </w:p>
    <w:p w:rsidR="008A3E81" w:rsidRPr="008A3E81" w:rsidRDefault="00A20307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5040" behindDoc="1" locked="0" layoutInCell="1" allowOverlap="1" wp14:anchorId="09DEB41A" wp14:editId="3FAFF654">
            <wp:simplePos x="0" y="0"/>
            <wp:positionH relativeFrom="page">
              <wp:posOffset>5248881</wp:posOffset>
            </wp:positionH>
            <wp:positionV relativeFrom="paragraph">
              <wp:posOffset>2055428</wp:posOffset>
            </wp:positionV>
            <wp:extent cx="2476500" cy="2447925"/>
            <wp:effectExtent l="0" t="0" r="0" b="9525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Uma das principais questões que surgiu nesse cenário é de que forma o </w:t>
      </w:r>
      <w:proofErr w:type="gramStart"/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SEI!MG</w:t>
      </w:r>
      <w:proofErr w:type="gramEnd"/>
      <w:r w:rsidR="008A3E81"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 trataria a destinação final desses processos da área de pessoal: as pastas funcionais dos servidores estaduais. Essas pastas estão disponíveis e sob gestão das Unidades de Recursos Humanos de cada órgão e entidade, permitindo o acesso à informação funcional de cada servidor, para garantir a adequada gestão dos direitos funcionais desde a admissão até a aposentadoria.</w:t>
      </w:r>
    </w:p>
    <w:p w:rsidR="008A3E81" w:rsidRPr="008A3E81" w:rsidRDefault="008A3E81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Nas unidades de RH os documentos funcionais são arquivados, em sua maioria, em pastas funcionais físicas, de papel, que são identificadas pelo nome, MASP e admissão de cada servidor. Sua guarda é prolongada e envolve um alto custo de manutenção e tramitação do seu conteúdo. As pastas físicas também estão sujeitas à inúmeros riscos de perda, extravio e deterioração. Ao pensar na implantação do </w:t>
      </w:r>
      <w:proofErr w:type="gramStart"/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SEI!MG</w:t>
      </w:r>
      <w:proofErr w:type="gramEnd"/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 e na migração dos processos </w:t>
      </w:r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lastRenderedPageBreak/>
        <w:t>de RH para o formato eletrônico, também se tornou necessário pensar em uma solução que viabilizasse essa metodologia de organização e guarda de documentos, tornando-se mais eficiente e barata.</w:t>
      </w:r>
    </w:p>
    <w:p w:rsidR="00F12F85" w:rsidRPr="008A3E81" w:rsidRDefault="008A3E81" w:rsidP="008A3E81">
      <w:pPr>
        <w:spacing w:after="200" w:line="360" w:lineRule="auto"/>
        <w:ind w:firstLine="720"/>
        <w:jc w:val="both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A utilização única e exclusiva do </w:t>
      </w:r>
      <w:proofErr w:type="gramStart"/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SEI!MG</w:t>
      </w:r>
      <w:proofErr w:type="gramEnd"/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 para a gestão de pastas funcionais traria riscos no armazenamento e dificuldades de busca e de disponibilização desses agrupamentos de documentos. Foi verificado que, em que pese o </w:t>
      </w:r>
      <w:proofErr w:type="gramStart"/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>SEI!MG</w:t>
      </w:r>
      <w:proofErr w:type="gramEnd"/>
      <w:r w:rsidRPr="008A3E81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t xml:space="preserve"> tenha todas as condições de suprir a função de repositório da documentação, e também a função de categorização documental necessária à pasta funcional, o sistema deixa a desejar no que diz respeito ao agrupamento de documentos de diversos processos administrativos em pastas individuais, e também no que diz respeito à disponibilização dos documentos de determinada pasta funcional ao servidor, que naturalmente é composta de documentos de vários processos. Verificou-se também uma lacuna no que diz respeito às possibilidades de contínua tramitação de documentos digitais que já sejam considerados arquivados.</w:t>
      </w: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595"/>
      </w:tblGrid>
      <w:tr w:rsidR="00990E37" w:rsidRPr="001D5E10" w:rsidTr="00382003">
        <w:trPr>
          <w:trHeight w:val="1452"/>
        </w:trPr>
        <w:tc>
          <w:tcPr>
            <w:tcW w:w="5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12F85" w:rsidRPr="001D5E10" w:rsidRDefault="00F12F85" w:rsidP="007E6FB7">
            <w:pPr>
              <w:pStyle w:val="Ttulo1"/>
              <w:framePr w:hSpace="0" w:wrap="auto" w:vAnchor="margin" w:hAnchor="text" w:yAlign="inline"/>
              <w:jc w:val="left"/>
              <w:rPr>
                <w:rFonts w:ascii="Bahnschrift Light" w:hAnsi="Bahnschrift Light"/>
                <w:color w:val="auto"/>
                <w:sz w:val="44"/>
                <w:szCs w:val="44"/>
              </w:rPr>
            </w:pPr>
            <w:r w:rsidRPr="001D5E10">
              <w:rPr>
                <w:color w:val="1E1B48" w:themeColor="text2" w:themeShade="BF"/>
                <w:sz w:val="44"/>
                <w:szCs w:val="44"/>
              </w:rPr>
              <w:t>CONTEXTUALIZAÇÃO</w:t>
            </w:r>
          </w:p>
        </w:tc>
      </w:tr>
    </w:tbl>
    <w:p w:rsidR="001D5E10" w:rsidRPr="008A3E81" w:rsidRDefault="001D5E10" w:rsidP="008A3E81">
      <w:pPr>
        <w:pStyle w:val="NormalWeb"/>
        <w:spacing w:before="0" w:beforeAutospacing="0" w:after="240" w:afterAutospacing="0" w:line="360" w:lineRule="auto"/>
        <w:jc w:val="both"/>
        <w:rPr>
          <w:color w:val="1E1B48" w:themeColor="text2" w:themeShade="BF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2178431</wp:posOffset>
            </wp:positionV>
            <wp:extent cx="2476500" cy="244792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E73" w:rsidRPr="000C6E73">
        <w:rPr>
          <w:rFonts w:ascii="Roboto" w:hAnsi="Roboto"/>
          <w:color w:val="1E1B48" w:themeColor="text2" w:themeShade="BF"/>
          <w:sz w:val="28"/>
        </w:rPr>
        <w:t xml:space="preserve"> </w:t>
      </w:r>
      <w:r w:rsidR="00EC512D">
        <w:rPr>
          <w:noProof/>
        </w:rPr>
        <w:t xml:space="preserve"> </w:t>
      </w:r>
      <w:r>
        <w:rPr>
          <w:noProof/>
        </w:rPr>
        <w:br w:type="page"/>
      </w: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424"/>
      </w:tblGrid>
      <w:tr w:rsidR="001D5E10" w:rsidRPr="001A57DE" w:rsidTr="007E6FB7">
        <w:trPr>
          <w:trHeight w:val="137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D5E10" w:rsidRPr="001D5E10" w:rsidRDefault="001D5E10" w:rsidP="007E6FB7">
            <w:pPr>
              <w:pStyle w:val="Ttulo1"/>
              <w:framePr w:hSpace="0" w:wrap="auto" w:vAnchor="margin" w:hAnchor="text" w:yAlign="inline"/>
              <w:jc w:val="left"/>
              <w:rPr>
                <w:color w:val="1E1B48" w:themeColor="text2" w:themeShade="BF"/>
                <w:sz w:val="44"/>
                <w:szCs w:val="44"/>
                <w:lang w:val="pt-BR"/>
              </w:rPr>
            </w:pPr>
            <w:r w:rsidRPr="001D5E10">
              <w:rPr>
                <w:color w:val="1E1B48" w:themeColor="text2" w:themeShade="BF"/>
                <w:sz w:val="36"/>
                <w:szCs w:val="44"/>
                <w:lang w:val="pt-BR"/>
              </w:rPr>
              <w:lastRenderedPageBreak/>
              <w:t>Problemas enfrentados anteriormente ao uso do SIPE</w:t>
            </w:r>
          </w:p>
        </w:tc>
      </w:tr>
    </w:tbl>
    <w:p w:rsidR="001D5E10" w:rsidRDefault="00382003" w:rsidP="001D5E10">
      <w:pPr>
        <w:spacing w:line="360" w:lineRule="auto"/>
        <w:ind w:left="720"/>
        <w:jc w:val="both"/>
        <w:textAlignment w:val="baseline"/>
        <w:rPr>
          <w:rFonts w:ascii="Arial" w:eastAsia="Times New Roman" w:hAnsi="Arial" w:cs="Arial"/>
          <w:b w:val="0"/>
          <w:color w:val="000000"/>
          <w:sz w:val="22"/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225298</wp:posOffset>
            </wp:positionV>
            <wp:extent cx="7020451" cy="7437120"/>
            <wp:effectExtent l="0" t="0" r="9525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451" cy="743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77F">
        <w:rPr>
          <w:noProof/>
          <w:lang w:val="pt-BR" w:eastAsia="pt-B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-502285</wp:posOffset>
            </wp:positionV>
            <wp:extent cx="876300" cy="891153"/>
            <wp:effectExtent l="0" t="0" r="0" b="4445"/>
            <wp:wrapNone/>
            <wp:docPr id="213" name="Imagem 213" descr="Como gerenciar uma equipe: confira os erros e acertos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omo gerenciar uma equipe: confira os erros e acertos 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5" t="19880" r="9713" b="19727"/>
                    <a:stretch/>
                  </pic:blipFill>
                  <pic:spPr bwMode="auto">
                    <a:xfrm>
                      <a:off x="0" y="0"/>
                      <a:ext cx="876300" cy="89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12E1" w:rsidRPr="00E607D0" w:rsidRDefault="00E00B2F" w:rsidP="00746A79">
      <w:pPr>
        <w:spacing w:line="360" w:lineRule="auto"/>
        <w:jc w:val="center"/>
        <w:textAlignment w:val="baseline"/>
        <w:rPr>
          <w:rFonts w:ascii="Arial" w:eastAsia="Times New Roman" w:hAnsi="Arial" w:cs="Arial"/>
          <w:b w:val="0"/>
          <w:color w:val="000000"/>
          <w:sz w:val="22"/>
          <w:lang w:val="pt-BR" w:eastAsia="pt-BR"/>
        </w:rPr>
      </w:pPr>
      <w:r w:rsidRPr="001D5E10">
        <w:rPr>
          <w:rFonts w:ascii="Bahnschrift Light" w:hAnsi="Bahnschrift Light"/>
          <w:noProof/>
          <w:lang w:val="pt-BR" w:eastAsia="pt-BR"/>
        </w:rPr>
        <w:drawing>
          <wp:anchor distT="0" distB="0" distL="114300" distR="114300" simplePos="0" relativeHeight="251705344" behindDoc="1" locked="0" layoutInCell="1" allowOverlap="1" wp14:anchorId="174FE6CD" wp14:editId="6F55F3A7">
            <wp:simplePos x="0" y="0"/>
            <wp:positionH relativeFrom="page">
              <wp:align>right</wp:align>
            </wp:positionH>
            <wp:positionV relativeFrom="paragraph">
              <wp:posOffset>5768975</wp:posOffset>
            </wp:positionV>
            <wp:extent cx="2476500" cy="2447925"/>
            <wp:effectExtent l="0" t="0" r="0" b="9525"/>
            <wp:wrapNone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E1">
        <w:rPr>
          <w:noProof/>
          <w:lang w:val="pt-BR" w:eastAsia="pt-BR"/>
        </w:rPr>
        <w:br w:type="page"/>
      </w: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424"/>
      </w:tblGrid>
      <w:tr w:rsidR="002A12E1" w:rsidRPr="001A57DE" w:rsidTr="007E6FB7">
        <w:trPr>
          <w:trHeight w:val="137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12E1" w:rsidRPr="001D5E10" w:rsidRDefault="00746A79" w:rsidP="007E6FB7">
            <w:pPr>
              <w:pStyle w:val="Ttulo1"/>
              <w:framePr w:hSpace="0" w:wrap="auto" w:vAnchor="margin" w:hAnchor="text" w:yAlign="inline"/>
              <w:jc w:val="left"/>
              <w:rPr>
                <w:color w:val="1E1B48" w:themeColor="text2" w:themeShade="BF"/>
                <w:sz w:val="44"/>
                <w:szCs w:val="44"/>
                <w:lang w:val="pt-BR"/>
              </w:rPr>
            </w:pPr>
            <w:r w:rsidRPr="00746A79">
              <w:rPr>
                <w:color w:val="1E1B48" w:themeColor="text2" w:themeShade="BF"/>
                <w:sz w:val="36"/>
                <w:szCs w:val="44"/>
                <w:lang w:val="pt-BR"/>
              </w:rPr>
              <w:lastRenderedPageBreak/>
              <w:t>Benefícios trazidos pela implementação do SIPE</w:t>
            </w:r>
          </w:p>
        </w:tc>
      </w:tr>
    </w:tbl>
    <w:p w:rsidR="002A12E1" w:rsidRDefault="0089170B" w:rsidP="002A12E1">
      <w:pPr>
        <w:spacing w:line="360" w:lineRule="auto"/>
        <w:ind w:left="720"/>
        <w:jc w:val="both"/>
        <w:textAlignment w:val="baseline"/>
        <w:rPr>
          <w:rFonts w:ascii="Arial" w:eastAsia="Times New Roman" w:hAnsi="Arial" w:cs="Arial"/>
          <w:b w:val="0"/>
          <w:color w:val="000000"/>
          <w:sz w:val="22"/>
          <w:lang w:val="pt-BR" w:eastAsia="pt-BR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201422</wp:posOffset>
                </wp:positionV>
                <wp:extent cx="7156450" cy="7359015"/>
                <wp:effectExtent l="0" t="0" r="6350" b="0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7359015"/>
                          <a:chOff x="0" y="0"/>
                          <a:chExt cx="7156450" cy="7359015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6450" cy="735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6368" y="341376"/>
                            <a:ext cx="25908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0307" w:rsidRPr="00A20307" w:rsidRDefault="00A20307">
                              <w:pPr>
                                <w:rPr>
                                  <w:color w:val="7030A0"/>
                                  <w:sz w:val="18"/>
                                  <w:lang w:val="pt-BR"/>
                                </w:rPr>
                              </w:pPr>
                              <w:r w:rsidRPr="00A20307">
                                <w:rPr>
                                  <w:color w:val="7030A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1" o:spid="_x0000_s1030" style="position:absolute;left:0;text-align:left;margin-left:-33.6pt;margin-top:15.85pt;width:563.5pt;height:579.45pt;z-index:251740160" coordsize="71564,73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4" o:spid="_x0000_s1031" type="#_x0000_t75" style="position:absolute;width:71564;height:735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KHBfGAAAA2wAAAA8AAABkcnMvZG93bnJldi54bWxEj19rwkAQxN8LfodjC30pemkootFT2lJB&#10;2if/om9LbpsEc3she2raT98rFHwcZuY3zHTeuVpdqJXKs4GnQQKKOPe24sLAdrPoj0BJQLZYeyYD&#10;3yQwn/XupphZf+UVXdahUBHCkqGBMoQm01rykhzKwDfE0fvyrcMQZVto2+I1wl2t0yQZaocVx4US&#10;G3orKT+tz86AyF6O9TH9fP8Yb/1ueHj8ebVnYx7uu5cJqEBduIX/20trIH2Gvy/xB+jZ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EocF8YAAADbAAAADwAAAAAAAAAAAAAA&#10;AACfAgAAZHJzL2Rvd25yZXYueG1sUEsFBgAAAAAEAAQA9wAAAJIDAAAAAA==&#10;">
                  <v:imagedata r:id="rId27" o:title=""/>
                  <v:path arrowok="t"/>
                </v:shape>
                <v:shape id="Caixa de Texto 2" o:spid="_x0000_s1032" type="#_x0000_t202" style="position:absolute;left:37063;top:3413;width:2591;height:2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  <v:textbox style="mso-fit-shape-to-text:t">
                    <w:txbxContent>
                      <w:p w:rsidR="00A20307" w:rsidRPr="00A20307" w:rsidRDefault="00A20307">
                        <w:pPr>
                          <w:rPr>
                            <w:color w:val="7030A0"/>
                            <w:sz w:val="18"/>
                            <w:lang w:val="pt-BR"/>
                          </w:rPr>
                        </w:pPr>
                        <w:r w:rsidRPr="00A20307">
                          <w:rPr>
                            <w:color w:val="7030A0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margin">
              <wp:posOffset>5395722</wp:posOffset>
            </wp:positionH>
            <wp:positionV relativeFrom="paragraph">
              <wp:posOffset>-519938</wp:posOffset>
            </wp:positionV>
            <wp:extent cx="895350" cy="902335"/>
            <wp:effectExtent l="0" t="0" r="0" b="0"/>
            <wp:wrapNone/>
            <wp:docPr id="212" name="Imagem 212" descr="Como gerenciar uma equipe: confira os erros e acertos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mo gerenciar uma equipe: confira os erros e acertos 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20667" b="79500" l="9800" r="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1" t="19376" r="54403" b="19728"/>
                    <a:stretch/>
                  </pic:blipFill>
                  <pic:spPr bwMode="auto">
                    <a:xfrm>
                      <a:off x="0" y="0"/>
                      <a:ext cx="89535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77F" w:rsidRPr="006A077F">
        <w:rPr>
          <w:lang w:val="pt-BR"/>
        </w:rPr>
        <w:t xml:space="preserve"> </w:t>
      </w:r>
    </w:p>
    <w:p w:rsidR="002A12E1" w:rsidRPr="001D5E10" w:rsidRDefault="002A12E1" w:rsidP="002A12E1">
      <w:pPr>
        <w:spacing w:line="360" w:lineRule="auto"/>
        <w:ind w:left="720"/>
        <w:jc w:val="both"/>
        <w:textAlignment w:val="baseline"/>
        <w:rPr>
          <w:rFonts w:ascii="Arial" w:eastAsia="Times New Roman" w:hAnsi="Arial" w:cs="Arial"/>
          <w:b w:val="0"/>
          <w:color w:val="000000"/>
          <w:sz w:val="22"/>
          <w:lang w:val="pt-BR" w:eastAsia="pt-BR"/>
        </w:rPr>
      </w:pPr>
    </w:p>
    <w:p w:rsidR="00746A79" w:rsidRDefault="00E00B2F" w:rsidP="002A12E1">
      <w:pPr>
        <w:spacing w:after="200"/>
        <w:rPr>
          <w:noProof/>
          <w:lang w:val="pt-BR" w:eastAsia="pt-BR"/>
        </w:rPr>
      </w:pPr>
      <w:r w:rsidRPr="001D5E10">
        <w:rPr>
          <w:rFonts w:ascii="Bahnschrift Light" w:hAnsi="Bahnschrift Light"/>
          <w:noProof/>
          <w:lang w:val="pt-BR" w:eastAsia="pt-BR"/>
        </w:rPr>
        <w:drawing>
          <wp:anchor distT="0" distB="0" distL="114300" distR="114300" simplePos="0" relativeHeight="251699200" behindDoc="1" locked="0" layoutInCell="1" allowOverlap="1" wp14:anchorId="7CECCA56" wp14:editId="231B3D48">
            <wp:simplePos x="0" y="0"/>
            <wp:positionH relativeFrom="page">
              <wp:align>right</wp:align>
            </wp:positionH>
            <wp:positionV relativeFrom="paragraph">
              <wp:posOffset>5518150</wp:posOffset>
            </wp:positionV>
            <wp:extent cx="2476500" cy="2447925"/>
            <wp:effectExtent l="0" t="0" r="0" b="9525"/>
            <wp:wrapNone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12E1" w:rsidRDefault="00F23508" w:rsidP="002A12E1">
      <w:pPr>
        <w:spacing w:after="200"/>
        <w:rPr>
          <w:noProof/>
          <w:lang w:val="pt-BR" w:eastAsia="pt-BR"/>
        </w:rPr>
      </w:pPr>
      <w:r>
        <w:rPr>
          <w:noProof/>
          <w:lang w:val="pt-BR" w:eastAsia="pt-BR"/>
        </w:rPr>
        <w:t xml:space="preserve">                                                       </w:t>
      </w:r>
      <w:r w:rsidRPr="00F23508">
        <w:rPr>
          <w:noProof/>
          <w:color w:val="FFFFFF" w:themeColor="background1"/>
          <w:lang w:val="pt-BR" w:eastAsia="pt-BR"/>
        </w:rPr>
        <w:t>X</w:t>
      </w:r>
      <w:r w:rsidRPr="00F23508">
        <w:rPr>
          <w:rStyle w:val="Refdenotaderodap"/>
          <w:noProof/>
          <w:color w:val="FFFFFF" w:themeColor="background1"/>
          <w:lang w:val="pt-BR" w:eastAsia="pt-BR"/>
        </w:rPr>
        <w:footnoteReference w:id="1"/>
      </w:r>
      <w:r>
        <w:rPr>
          <w:noProof/>
          <w:lang w:val="pt-BR" w:eastAsia="pt-BR"/>
        </w:rPr>
        <w:t xml:space="preserve">    </w:t>
      </w:r>
      <w:r w:rsidR="002A12E1">
        <w:rPr>
          <w:noProof/>
          <w:lang w:val="pt-BR" w:eastAsia="pt-BR"/>
        </w:rPr>
        <w:br w:type="page"/>
      </w: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424"/>
      </w:tblGrid>
      <w:tr w:rsidR="00F23508" w:rsidRPr="001D5E10" w:rsidTr="007E6FB7">
        <w:trPr>
          <w:trHeight w:val="137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3508" w:rsidRPr="00F23508" w:rsidRDefault="00F23508" w:rsidP="007E6FB7">
            <w:pPr>
              <w:pStyle w:val="Ttulo1"/>
              <w:framePr w:hSpace="0" w:wrap="auto" w:vAnchor="margin" w:hAnchor="text" w:yAlign="inline"/>
              <w:jc w:val="left"/>
              <w:rPr>
                <w:color w:val="1E1B48" w:themeColor="text2" w:themeShade="BF"/>
                <w:sz w:val="44"/>
                <w:szCs w:val="44"/>
                <w:lang w:val="pt-BR"/>
              </w:rPr>
            </w:pPr>
            <w:r w:rsidRPr="00F23508">
              <w:rPr>
                <w:color w:val="1E1B48" w:themeColor="text2" w:themeShade="BF"/>
                <w:sz w:val="44"/>
                <w:szCs w:val="44"/>
                <w:lang w:val="pt-BR"/>
              </w:rPr>
              <w:lastRenderedPageBreak/>
              <w:t>SIPE em números</w:t>
            </w:r>
          </w:p>
        </w:tc>
      </w:tr>
    </w:tbl>
    <w:p w:rsidR="002352CA" w:rsidRDefault="002352CA" w:rsidP="001D5E10">
      <w:pPr>
        <w:spacing w:after="200" w:line="360" w:lineRule="auto"/>
        <w:jc w:val="center"/>
        <w:rPr>
          <w:noProof/>
          <w:lang w:val="pt-BR" w:eastAsia="pt-BR"/>
        </w:rPr>
      </w:pPr>
    </w:p>
    <w:p w:rsidR="00F23508" w:rsidRDefault="00F23508" w:rsidP="002352CA">
      <w:pPr>
        <w:spacing w:line="240" w:lineRule="auto"/>
        <w:jc w:val="both"/>
        <w:rPr>
          <w:rFonts w:ascii="Arial" w:eastAsia="Times New Roman" w:hAnsi="Arial" w:cs="Arial"/>
          <w:b w:val="0"/>
          <w:color w:val="auto"/>
          <w:shd w:val="clear" w:color="auto" w:fill="FFFF00"/>
          <w:lang w:val="pt-BR" w:eastAsia="pt-BR"/>
        </w:rPr>
      </w:pPr>
    </w:p>
    <w:p w:rsidR="00B84061" w:rsidRPr="002352CA" w:rsidRDefault="00B84061" w:rsidP="00B84061">
      <w:pPr>
        <w:spacing w:line="240" w:lineRule="auto"/>
        <w:jc w:val="both"/>
        <w:rPr>
          <w:rFonts w:ascii="Bahnschrift" w:eastAsia="Times New Roman" w:hAnsi="Bahnschrift" w:cs="Times New Roman"/>
          <w:b w:val="0"/>
          <w:color w:val="auto"/>
          <w:sz w:val="36"/>
          <w:szCs w:val="24"/>
          <w:lang w:val="pt-BR" w:eastAsia="pt-BR"/>
        </w:rPr>
      </w:pPr>
      <w:r w:rsidRPr="002352CA">
        <w:rPr>
          <w:rFonts w:ascii="Times New Roman" w:eastAsia="Times New Roman" w:hAnsi="Times New Roman" w:cs="Times New Roman"/>
          <w:b w:val="0"/>
          <w:noProof/>
          <w:color w:val="563D7C"/>
          <w:sz w:val="24"/>
          <w:szCs w:val="24"/>
          <w:lang w:val="pt-BR" w:eastAsia="pt-BR"/>
        </w:rPr>
        <w:drawing>
          <wp:anchor distT="0" distB="0" distL="114300" distR="114300" simplePos="0" relativeHeight="251744256" behindDoc="0" locked="0" layoutInCell="1" allowOverlap="1" wp14:anchorId="09B5ACB7" wp14:editId="19AF9D4F">
            <wp:simplePos x="0" y="0"/>
            <wp:positionH relativeFrom="margin">
              <wp:posOffset>4231005</wp:posOffset>
            </wp:positionH>
            <wp:positionV relativeFrom="paragraph">
              <wp:posOffset>231775</wp:posOffset>
            </wp:positionV>
            <wp:extent cx="2076450" cy="207645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isspng-computer-icons-bar-chart-scalable-vector-graphics-restaurants-appsmate-5ccc97a4e31744.203887661556912036930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52CA" w:rsidRPr="00F23508" w:rsidRDefault="002352CA" w:rsidP="00F23508">
      <w:pPr>
        <w:spacing w:line="240" w:lineRule="auto"/>
        <w:jc w:val="both"/>
        <w:rPr>
          <w:rFonts w:ascii="Bahnschrift" w:eastAsia="Times New Roman" w:hAnsi="Bahnschrift" w:cs="Times New Roman"/>
          <w:b w:val="0"/>
          <w:color w:val="auto"/>
          <w:sz w:val="44"/>
          <w:szCs w:val="24"/>
          <w:lang w:val="pt-BR" w:eastAsia="pt-BR"/>
        </w:rPr>
      </w:pPr>
    </w:p>
    <w:p w:rsidR="002352CA" w:rsidRPr="002352CA" w:rsidRDefault="002352CA" w:rsidP="00F23508">
      <w:pPr>
        <w:spacing w:line="240" w:lineRule="auto"/>
        <w:jc w:val="both"/>
        <w:rPr>
          <w:rFonts w:ascii="Bahnschrift" w:eastAsia="Times New Roman" w:hAnsi="Bahnschrift" w:cs="Times New Roman"/>
          <w:b w:val="0"/>
          <w:color w:val="auto"/>
          <w:sz w:val="44"/>
          <w:szCs w:val="24"/>
          <w:lang w:val="pt-BR" w:eastAsia="pt-BR"/>
        </w:rPr>
      </w:pPr>
      <w:r w:rsidRPr="002352CA">
        <w:rPr>
          <w:rFonts w:ascii="Bahnschrift" w:hAnsi="Bahnschrift"/>
          <w:noProof/>
          <w:color w:val="563D7C"/>
          <w:sz w:val="48"/>
          <w:lang w:val="pt-BR" w:eastAsia="pt-B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771525" cy="771525"/>
            <wp:effectExtent l="0" t="0" r="9525" b="0"/>
            <wp:wrapSquare wrapText="bothSides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handshake-icon_344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2CA">
        <w:rPr>
          <w:rFonts w:ascii="Bahnschrift" w:eastAsia="Times New Roman" w:hAnsi="Bahnschrift" w:cs="Arial"/>
          <w:bCs/>
          <w:color w:val="563D7C"/>
          <w:sz w:val="96"/>
          <w:lang w:val="pt-BR" w:eastAsia="pt-BR"/>
        </w:rPr>
        <w:t>22</w:t>
      </w:r>
      <w:r w:rsidRPr="002352CA">
        <w:rPr>
          <w:rFonts w:ascii="Bahnschrift" w:eastAsia="Times New Roman" w:hAnsi="Bahnschrift" w:cs="Arial"/>
          <w:bCs/>
          <w:color w:val="7030A0"/>
          <w:sz w:val="96"/>
          <w:lang w:val="pt-BR" w:eastAsia="pt-BR"/>
        </w:rPr>
        <w:t xml:space="preserve"> </w:t>
      </w:r>
      <w:r w:rsidRPr="002352CA">
        <w:rPr>
          <w:rFonts w:ascii="Bahnschrift" w:eastAsia="Times New Roman" w:hAnsi="Bahnschrift" w:cs="Arial"/>
          <w:b w:val="0"/>
          <w:color w:val="000000"/>
          <w:sz w:val="32"/>
          <w:lang w:val="pt-BR" w:eastAsia="pt-BR"/>
        </w:rPr>
        <w:t>instituições</w:t>
      </w:r>
    </w:p>
    <w:p w:rsidR="002352CA" w:rsidRPr="002352CA" w:rsidRDefault="002352CA" w:rsidP="00F23508">
      <w:pPr>
        <w:spacing w:line="240" w:lineRule="auto"/>
        <w:jc w:val="both"/>
        <w:rPr>
          <w:rFonts w:ascii="Bahnschrift" w:eastAsia="Times New Roman" w:hAnsi="Bahnschrift" w:cs="Times New Roman"/>
          <w:b w:val="0"/>
          <w:color w:val="auto"/>
          <w:sz w:val="44"/>
          <w:szCs w:val="24"/>
          <w:lang w:val="pt-BR" w:eastAsia="pt-BR"/>
        </w:rPr>
      </w:pPr>
    </w:p>
    <w:p w:rsidR="002352CA" w:rsidRPr="00F23508" w:rsidRDefault="002352CA" w:rsidP="00F23508">
      <w:pPr>
        <w:spacing w:line="240" w:lineRule="auto"/>
        <w:jc w:val="both"/>
        <w:rPr>
          <w:rFonts w:ascii="Bahnschrift" w:eastAsia="Times New Roman" w:hAnsi="Bahnschrift" w:cs="Times New Roman"/>
          <w:b w:val="0"/>
          <w:color w:val="auto"/>
          <w:sz w:val="44"/>
          <w:szCs w:val="24"/>
          <w:lang w:val="pt-BR" w:eastAsia="pt-BR"/>
        </w:rPr>
      </w:pPr>
    </w:p>
    <w:p w:rsidR="002352CA" w:rsidRPr="002352CA" w:rsidRDefault="002352CA" w:rsidP="002352CA">
      <w:pPr>
        <w:spacing w:line="240" w:lineRule="auto"/>
        <w:jc w:val="both"/>
        <w:rPr>
          <w:rFonts w:ascii="Bahnschrift" w:eastAsia="Times New Roman" w:hAnsi="Bahnschrift" w:cs="Times New Roman"/>
          <w:b w:val="0"/>
          <w:color w:val="auto"/>
          <w:sz w:val="36"/>
          <w:szCs w:val="24"/>
          <w:lang w:val="pt-BR" w:eastAsia="pt-BR"/>
        </w:rPr>
      </w:pPr>
      <w:r w:rsidRPr="002352CA">
        <w:rPr>
          <w:rFonts w:ascii="Bahnschrift" w:hAnsi="Bahnschrift"/>
          <w:noProof/>
          <w:color w:val="563D7C"/>
          <w:sz w:val="48"/>
          <w:lang w:val="pt-BR" w:eastAsia="pt-B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771525" cy="771525"/>
            <wp:effectExtent l="0" t="0" r="9525" b="9525"/>
            <wp:wrapSquare wrapText="bothSides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roduct_document_file_15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2CA">
        <w:rPr>
          <w:rFonts w:ascii="Bahnschrift" w:eastAsia="Times New Roman" w:hAnsi="Bahnschrift" w:cs="Arial"/>
          <w:bCs/>
          <w:color w:val="563D7C"/>
          <w:sz w:val="96"/>
          <w:szCs w:val="96"/>
          <w:lang w:val="pt-BR" w:eastAsia="pt-BR"/>
        </w:rPr>
        <w:t>82.634</w:t>
      </w:r>
      <w:r w:rsidRPr="002352CA">
        <w:rPr>
          <w:rFonts w:ascii="Bahnschrift" w:eastAsia="Times New Roman" w:hAnsi="Bahnschrift" w:cs="Arial"/>
          <w:b w:val="0"/>
          <w:color w:val="563D7C"/>
          <w:sz w:val="32"/>
          <w:lang w:val="pt-BR" w:eastAsia="pt-BR"/>
        </w:rPr>
        <w:t xml:space="preserve"> </w:t>
      </w:r>
      <w:r w:rsidRPr="002352CA">
        <w:rPr>
          <w:rFonts w:ascii="Bahnschrift" w:eastAsia="Times New Roman" w:hAnsi="Bahnschrift" w:cs="Arial"/>
          <w:b w:val="0"/>
          <w:color w:val="000000"/>
          <w:sz w:val="32"/>
          <w:lang w:val="pt-BR" w:eastAsia="pt-BR"/>
        </w:rPr>
        <w:t>pastas funcionais</w:t>
      </w:r>
    </w:p>
    <w:p w:rsidR="002352CA" w:rsidRPr="002352CA" w:rsidRDefault="002352CA" w:rsidP="00F23508">
      <w:pPr>
        <w:spacing w:line="240" w:lineRule="auto"/>
        <w:jc w:val="both"/>
        <w:rPr>
          <w:rFonts w:ascii="Bahnschrift" w:eastAsia="Times New Roman" w:hAnsi="Bahnschrift" w:cs="Times New Roman"/>
          <w:b w:val="0"/>
          <w:color w:val="auto"/>
          <w:sz w:val="44"/>
          <w:szCs w:val="24"/>
          <w:lang w:val="pt-BR" w:eastAsia="pt-BR"/>
        </w:rPr>
      </w:pPr>
    </w:p>
    <w:p w:rsidR="002352CA" w:rsidRPr="00F23508" w:rsidRDefault="002352CA" w:rsidP="00F23508">
      <w:pPr>
        <w:spacing w:line="240" w:lineRule="auto"/>
        <w:jc w:val="both"/>
        <w:rPr>
          <w:rFonts w:ascii="Bahnschrift" w:eastAsia="Times New Roman" w:hAnsi="Bahnschrift" w:cs="Times New Roman"/>
          <w:b w:val="0"/>
          <w:color w:val="auto"/>
          <w:sz w:val="44"/>
          <w:szCs w:val="24"/>
          <w:lang w:val="pt-BR" w:eastAsia="pt-BR"/>
        </w:rPr>
      </w:pPr>
    </w:p>
    <w:p w:rsidR="00F23508" w:rsidRPr="002352CA" w:rsidRDefault="00B84061" w:rsidP="00F23508">
      <w:pPr>
        <w:spacing w:line="240" w:lineRule="auto"/>
        <w:jc w:val="both"/>
        <w:rPr>
          <w:rFonts w:ascii="Bahnschrift" w:eastAsia="Times New Roman" w:hAnsi="Bahnschrift" w:cs="Arial"/>
          <w:b w:val="0"/>
          <w:color w:val="auto"/>
          <w:sz w:val="32"/>
          <w:shd w:val="clear" w:color="auto" w:fill="FFFF00"/>
          <w:lang w:val="pt-BR" w:eastAsia="pt-BR"/>
        </w:rPr>
      </w:pPr>
      <w:r w:rsidRPr="001D5E10">
        <w:rPr>
          <w:rFonts w:ascii="Bahnschrift Light" w:hAnsi="Bahnschrift Light"/>
          <w:noProof/>
          <w:lang w:val="pt-BR" w:eastAsia="pt-BR"/>
        </w:rPr>
        <w:drawing>
          <wp:anchor distT="0" distB="0" distL="114300" distR="114300" simplePos="0" relativeHeight="251717632" behindDoc="1" locked="0" layoutInCell="1" allowOverlap="1" wp14:anchorId="4F8554AF" wp14:editId="490EA713">
            <wp:simplePos x="0" y="0"/>
            <wp:positionH relativeFrom="page">
              <wp:align>right</wp:align>
            </wp:positionH>
            <wp:positionV relativeFrom="paragraph">
              <wp:posOffset>999744</wp:posOffset>
            </wp:positionV>
            <wp:extent cx="2476500" cy="2447925"/>
            <wp:effectExtent l="0" t="0" r="0" b="952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2CA" w:rsidRPr="002352CA">
        <w:rPr>
          <w:rFonts w:ascii="Bahnschrift" w:hAnsi="Bahnschrift"/>
          <w:noProof/>
          <w:color w:val="563D7C"/>
          <w:sz w:val="48"/>
          <w:lang w:val="pt-BR" w:eastAsia="pt-B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92710</wp:posOffset>
            </wp:positionV>
            <wp:extent cx="771525" cy="771525"/>
            <wp:effectExtent l="0" t="0" r="0" b="9525"/>
            <wp:wrapSquare wrapText="bothSides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document_9_icon-icons.com_546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2CA" w:rsidRPr="002352CA">
        <w:rPr>
          <w:rFonts w:ascii="Bahnschrift" w:eastAsia="Times New Roman" w:hAnsi="Bahnschrift" w:cs="Arial"/>
          <w:bCs/>
          <w:color w:val="563D7C"/>
          <w:sz w:val="96"/>
          <w:szCs w:val="96"/>
          <w:lang w:val="pt-BR" w:eastAsia="pt-BR"/>
        </w:rPr>
        <w:t>298.821</w:t>
      </w:r>
      <w:r w:rsidR="002352CA" w:rsidRPr="002352CA">
        <w:rPr>
          <w:rFonts w:ascii="Bahnschrift" w:eastAsia="Times New Roman" w:hAnsi="Bahnschrift" w:cs="Arial"/>
          <w:b w:val="0"/>
          <w:color w:val="563D7C"/>
          <w:sz w:val="32"/>
          <w:lang w:val="pt-BR" w:eastAsia="pt-BR"/>
        </w:rPr>
        <w:t xml:space="preserve"> </w:t>
      </w:r>
      <w:r w:rsidR="002352CA" w:rsidRPr="002352CA">
        <w:rPr>
          <w:rFonts w:ascii="Bahnschrift" w:eastAsia="Times New Roman" w:hAnsi="Bahnschrift" w:cs="Arial"/>
          <w:b w:val="0"/>
          <w:color w:val="000000"/>
          <w:sz w:val="32"/>
          <w:lang w:val="pt-BR" w:eastAsia="pt-BR"/>
        </w:rPr>
        <w:t>documentos indexado</w:t>
      </w:r>
      <w:bookmarkStart w:id="0" w:name="_GoBack"/>
      <w:bookmarkEnd w:id="0"/>
      <w:r w:rsidR="002352CA" w:rsidRPr="002352CA">
        <w:rPr>
          <w:rFonts w:ascii="Bahnschrift" w:eastAsia="Times New Roman" w:hAnsi="Bahnschrift" w:cs="Arial"/>
          <w:b w:val="0"/>
          <w:color w:val="000000"/>
          <w:sz w:val="32"/>
          <w:lang w:val="pt-BR" w:eastAsia="pt-BR"/>
        </w:rPr>
        <w:t>s - equivalente à aproximadamente 30 árvores</w:t>
      </w:r>
      <w:r w:rsidR="00F23508" w:rsidRPr="002352CA">
        <w:rPr>
          <w:rStyle w:val="Refdenotaderodap"/>
          <w:rFonts w:ascii="Bahnschrift" w:eastAsia="Times New Roman" w:hAnsi="Bahnschrift" w:cs="Times New Roman"/>
          <w:b w:val="0"/>
          <w:color w:val="auto"/>
          <w:sz w:val="36"/>
          <w:szCs w:val="24"/>
          <w:lang w:val="pt-BR" w:eastAsia="pt-BR"/>
        </w:rPr>
        <w:footnoteReference w:id="2"/>
      </w:r>
    </w:p>
    <w:p w:rsidR="002352CA" w:rsidRPr="002352CA" w:rsidRDefault="002352CA" w:rsidP="002352CA">
      <w:pPr>
        <w:spacing w:line="240" w:lineRule="auto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pt-BR" w:eastAsia="pt-BR"/>
        </w:rPr>
      </w:pPr>
    </w:p>
    <w:p w:rsidR="002352CA" w:rsidRPr="002352CA" w:rsidRDefault="002352CA" w:rsidP="00F23508">
      <w:pPr>
        <w:spacing w:line="240" w:lineRule="auto"/>
        <w:jc w:val="both"/>
        <w:rPr>
          <w:rFonts w:ascii="Arial" w:eastAsia="Times New Roman" w:hAnsi="Arial" w:cs="Arial"/>
          <w:b w:val="0"/>
          <w:color w:val="auto"/>
          <w:shd w:val="clear" w:color="auto" w:fill="FFFF00"/>
          <w:lang w:val="pt-BR" w:eastAsia="pt-BR"/>
        </w:rPr>
      </w:pPr>
    </w:p>
    <w:p w:rsidR="002352CA" w:rsidRDefault="002352CA" w:rsidP="00F23508">
      <w:pPr>
        <w:spacing w:line="240" w:lineRule="auto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pt-BR" w:eastAsia="pt-BR"/>
        </w:rPr>
      </w:pPr>
    </w:p>
    <w:p w:rsidR="002352CA" w:rsidRDefault="002352CA" w:rsidP="00F23508">
      <w:pPr>
        <w:spacing w:line="240" w:lineRule="auto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pt-BR" w:eastAsia="pt-BR"/>
        </w:rPr>
      </w:pPr>
    </w:p>
    <w:p w:rsidR="002352CA" w:rsidRDefault="002352CA" w:rsidP="00F23508">
      <w:pPr>
        <w:spacing w:line="240" w:lineRule="auto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pt-BR" w:eastAsia="pt-BR"/>
        </w:rPr>
      </w:pPr>
    </w:p>
    <w:p w:rsidR="002352CA" w:rsidRDefault="002352CA" w:rsidP="00F23508">
      <w:pPr>
        <w:spacing w:line="240" w:lineRule="auto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pt-BR" w:eastAsia="pt-BR"/>
        </w:rPr>
      </w:pPr>
    </w:p>
    <w:p w:rsidR="00F23508" w:rsidRPr="00F23508" w:rsidRDefault="00F23508" w:rsidP="00F23508">
      <w:pPr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pt-BR" w:eastAsia="pt-BR"/>
        </w:rPr>
      </w:pP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424"/>
      </w:tblGrid>
      <w:tr w:rsidR="00B84061" w:rsidRPr="001D5E10" w:rsidTr="001C4148">
        <w:trPr>
          <w:trHeight w:val="137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84061" w:rsidRPr="00F23508" w:rsidRDefault="00B84061" w:rsidP="001C4148">
            <w:pPr>
              <w:pStyle w:val="Ttulo1"/>
              <w:framePr w:hSpace="0" w:wrap="auto" w:vAnchor="margin" w:hAnchor="text" w:yAlign="inline"/>
              <w:jc w:val="left"/>
              <w:rPr>
                <w:color w:val="1E1B48" w:themeColor="text2" w:themeShade="BF"/>
                <w:sz w:val="44"/>
                <w:szCs w:val="44"/>
                <w:lang w:val="pt-BR"/>
              </w:rPr>
            </w:pPr>
            <w:r w:rsidRPr="00F23508">
              <w:rPr>
                <w:color w:val="1E1B48" w:themeColor="text2" w:themeShade="BF"/>
                <w:sz w:val="44"/>
                <w:szCs w:val="44"/>
                <w:lang w:val="pt-BR"/>
              </w:rPr>
              <w:t>SIPE em números</w:t>
            </w:r>
          </w:p>
        </w:tc>
      </w:tr>
    </w:tbl>
    <w:p w:rsidR="009002FF" w:rsidRPr="0089170B" w:rsidRDefault="0089170B" w:rsidP="009002FF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563D7C"/>
          <w:sz w:val="80"/>
          <w:szCs w:val="80"/>
          <w:lang w:val="pt-BR" w:eastAsia="pt-BR"/>
        </w:rPr>
      </w:pPr>
      <w:r w:rsidRPr="0089170B">
        <w:rPr>
          <w:rFonts w:ascii="Bahnschrift" w:eastAsia="Times New Roman" w:hAnsi="Bahnschrift" w:cs="Arial"/>
          <w:noProof/>
          <w:color w:val="auto"/>
          <w:sz w:val="36"/>
          <w:szCs w:val="32"/>
          <w:lang w:val="pt-BR" w:eastAsia="pt-BR"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page">
              <wp:posOffset>5071745</wp:posOffset>
            </wp:positionH>
            <wp:positionV relativeFrom="paragraph">
              <wp:posOffset>565912</wp:posOffset>
            </wp:positionV>
            <wp:extent cx="1958340" cy="1487170"/>
            <wp:effectExtent l="0" t="0" r="3810" b="0"/>
            <wp:wrapSquare wrapText="bothSides"/>
            <wp:docPr id="9222" name="Picture 6" descr="ícone imprimir, impress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6" descr="ícone imprimir, impressora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628" r="1881"/>
                    <a:stretch/>
                  </pic:blipFill>
                  <pic:spPr bwMode="auto">
                    <a:xfrm>
                      <a:off x="0" y="0"/>
                      <a:ext cx="195834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2FF" w:rsidRPr="0089170B">
        <w:rPr>
          <w:rFonts w:ascii="Bahnschrift" w:eastAsia="Times New Roman" w:hAnsi="Bahnschrift" w:cs="Arial"/>
          <w:bCs/>
          <w:color w:val="563D7C"/>
          <w:sz w:val="80"/>
          <w:szCs w:val="80"/>
          <w:lang w:val="pt-BR" w:eastAsia="pt-BR"/>
        </w:rPr>
        <w:t>Economia </w:t>
      </w:r>
    </w:p>
    <w:p w:rsidR="00B84061" w:rsidRPr="0089170B" w:rsidRDefault="00B84061" w:rsidP="009002FF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000000"/>
          <w:szCs w:val="20"/>
          <w:lang w:val="pt-BR" w:eastAsia="pt-BR"/>
        </w:rPr>
      </w:pPr>
    </w:p>
    <w:p w:rsidR="009002FF" w:rsidRPr="0089170B" w:rsidRDefault="009002FF" w:rsidP="009002FF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000000"/>
          <w:szCs w:val="20"/>
          <w:lang w:val="pt-BR" w:eastAsia="pt-BR"/>
        </w:rPr>
      </w:pPr>
    </w:p>
    <w:p w:rsidR="009002FF" w:rsidRPr="00382003" w:rsidRDefault="0089170B" w:rsidP="00382003">
      <w:pPr>
        <w:pStyle w:val="PargrafodaLista"/>
        <w:numPr>
          <w:ilvl w:val="0"/>
          <w:numId w:val="37"/>
        </w:numPr>
        <w:rPr>
          <w:rFonts w:ascii="Bahnschrift" w:eastAsia="Times New Roman" w:hAnsi="Bahnschrift" w:cs="Arial"/>
          <w:b w:val="0"/>
          <w:color w:val="auto"/>
          <w:sz w:val="18"/>
          <w:lang w:val="pt-BR" w:eastAsia="pt-BR"/>
        </w:rPr>
      </w:pPr>
      <w:r w:rsidRPr="0089170B">
        <w:rPr>
          <w:noProof/>
          <w:sz w:val="22"/>
          <w:lang w:val="pt-BR" w:eastAsia="pt-BR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posOffset>4294505</wp:posOffset>
            </wp:positionH>
            <wp:positionV relativeFrom="paragraph">
              <wp:posOffset>681482</wp:posOffset>
            </wp:positionV>
            <wp:extent cx="1469390" cy="1533525"/>
            <wp:effectExtent l="0" t="0" r="0" b="0"/>
            <wp:wrapSquare wrapText="bothSides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/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98"/>
                    <a:stretch/>
                  </pic:blipFill>
                  <pic:spPr bwMode="auto">
                    <a:xfrm>
                      <a:off x="0" y="0"/>
                      <a:ext cx="146939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061" w:rsidRPr="00382003">
        <w:rPr>
          <w:rFonts w:ascii="Bahnschrift Light" w:eastAsia="Times New Roman" w:hAnsi="Bahnschrift Light" w:cs="Arial"/>
          <w:b w:val="0"/>
          <w:color w:val="auto"/>
          <w:sz w:val="32"/>
          <w:szCs w:val="32"/>
          <w:lang w:val="pt-BR" w:eastAsia="pt-BR"/>
        </w:rPr>
        <w:t>Custo</w:t>
      </w:r>
      <w:r w:rsidR="00880EC4" w:rsidRPr="00382003">
        <w:rPr>
          <w:rFonts w:ascii="Bahnschrift Light" w:eastAsia="Times New Roman" w:hAnsi="Bahnschrift Light" w:cs="Arial"/>
          <w:b w:val="0"/>
          <w:color w:val="auto"/>
          <w:sz w:val="32"/>
          <w:szCs w:val="32"/>
          <w:lang w:val="pt-BR" w:eastAsia="pt-BR"/>
        </w:rPr>
        <w:t xml:space="preserve"> </w:t>
      </w:r>
      <w:r w:rsidR="00B84061" w:rsidRPr="00382003">
        <w:rPr>
          <w:rFonts w:ascii="Bahnschrift Light" w:eastAsia="Times New Roman" w:hAnsi="Bahnschrift Light" w:cs="Arial"/>
          <w:b w:val="0"/>
          <w:color w:val="auto"/>
          <w:sz w:val="32"/>
          <w:szCs w:val="32"/>
          <w:lang w:val="pt-BR" w:eastAsia="pt-BR"/>
        </w:rPr>
        <w:t>com documentos físicos (papel, tinta de impressora)</w:t>
      </w:r>
      <w:r w:rsidR="00880EC4" w:rsidRPr="00382003">
        <w:rPr>
          <w:rFonts w:ascii="Bahnschrift Light" w:eastAsia="Times New Roman" w:hAnsi="Bahnschrift Light" w:cs="Arial"/>
          <w:b w:val="0"/>
          <w:color w:val="auto"/>
          <w:sz w:val="32"/>
          <w:szCs w:val="32"/>
          <w:lang w:val="pt-BR" w:eastAsia="pt-BR"/>
        </w:rPr>
        <w:t xml:space="preserve"> já economizado</w:t>
      </w:r>
      <w:r w:rsidR="00B84061" w:rsidRPr="00382003">
        <w:rPr>
          <w:rFonts w:ascii="Bahnschrift" w:eastAsia="Times New Roman" w:hAnsi="Bahnschrift" w:cs="Arial"/>
          <w:b w:val="0"/>
          <w:color w:val="auto"/>
          <w:sz w:val="32"/>
          <w:szCs w:val="32"/>
          <w:lang w:val="pt-BR" w:eastAsia="pt-BR"/>
        </w:rPr>
        <w:t>:</w:t>
      </w:r>
      <w:r w:rsidR="00B84061" w:rsidRPr="00382003">
        <w:rPr>
          <w:rFonts w:ascii="Bahnschrift" w:eastAsia="Times New Roman" w:hAnsi="Bahnschrift" w:cs="Arial"/>
          <w:b w:val="0"/>
          <w:color w:val="auto"/>
          <w:sz w:val="24"/>
          <w:lang w:val="pt-BR" w:eastAsia="pt-BR"/>
        </w:rPr>
        <w:t xml:space="preserve"> </w:t>
      </w:r>
      <w:r w:rsidR="009002FF" w:rsidRPr="00382003">
        <w:rPr>
          <w:rFonts w:ascii="Bahnschrift" w:eastAsia="Times New Roman" w:hAnsi="Bahnschrift" w:cs="Arial"/>
          <w:bCs/>
          <w:color w:val="auto"/>
          <w:sz w:val="48"/>
          <w:lang w:val="pt-BR" w:eastAsia="pt-BR"/>
        </w:rPr>
        <w:t>R$17.929,26</w:t>
      </w:r>
      <w:r w:rsidR="006E42B2" w:rsidRPr="0089170B">
        <w:rPr>
          <w:rFonts w:ascii="Bahnschrift" w:hAnsi="Bahnschrift"/>
          <w:bCs/>
          <w:sz w:val="40"/>
          <w:vertAlign w:val="superscript"/>
        </w:rPr>
        <w:footnoteReference w:id="3"/>
      </w:r>
    </w:p>
    <w:p w:rsidR="00B84061" w:rsidRPr="0089170B" w:rsidRDefault="00B84061" w:rsidP="00B84061">
      <w:pPr>
        <w:pStyle w:val="PargrafodaLista"/>
        <w:rPr>
          <w:rFonts w:ascii="Bahnschrift" w:eastAsia="Times New Roman" w:hAnsi="Bahnschrift" w:cs="Arial"/>
          <w:b w:val="0"/>
          <w:color w:val="auto"/>
          <w:sz w:val="20"/>
          <w:lang w:val="pt-BR" w:eastAsia="pt-BR"/>
        </w:rPr>
      </w:pPr>
    </w:p>
    <w:p w:rsidR="00B84061" w:rsidRPr="00382003" w:rsidRDefault="00B84061" w:rsidP="00382003">
      <w:pPr>
        <w:pStyle w:val="PargrafodaLista"/>
        <w:numPr>
          <w:ilvl w:val="0"/>
          <w:numId w:val="38"/>
        </w:num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563D7C"/>
          <w:sz w:val="52"/>
          <w:lang w:val="pt-BR" w:eastAsia="pt-BR"/>
        </w:rPr>
      </w:pPr>
      <w:r w:rsidRPr="00382003">
        <w:rPr>
          <w:rFonts w:ascii="Bahnschrift Light" w:eastAsia="Times New Roman" w:hAnsi="Bahnschrift Light" w:cs="Arial"/>
          <w:b w:val="0"/>
          <w:color w:val="auto"/>
          <w:sz w:val="32"/>
          <w:szCs w:val="32"/>
          <w:lang w:val="pt-BR" w:eastAsia="pt-BR"/>
        </w:rPr>
        <w:t>Economia no</w:t>
      </w:r>
      <w:r w:rsidRPr="00382003">
        <w:rPr>
          <w:rFonts w:ascii="Bahnschrift" w:eastAsia="Times New Roman" w:hAnsi="Bahnschrift" w:cs="Arial"/>
          <w:b w:val="0"/>
          <w:color w:val="auto"/>
          <w:sz w:val="32"/>
          <w:szCs w:val="32"/>
          <w:lang w:val="pt-BR" w:eastAsia="pt-BR"/>
        </w:rPr>
        <w:t xml:space="preserve"> </w:t>
      </w:r>
      <w:r w:rsidRPr="00382003">
        <w:rPr>
          <w:rFonts w:ascii="Bahnschrift" w:eastAsia="Times New Roman" w:hAnsi="Bahnschrift" w:cs="Arial"/>
          <w:bCs/>
          <w:color w:val="auto"/>
          <w:sz w:val="48"/>
          <w:lang w:val="pt-BR" w:eastAsia="pt-BR"/>
        </w:rPr>
        <w:t>arquivamento de papéis</w:t>
      </w:r>
    </w:p>
    <w:p w:rsidR="00B84061" w:rsidRPr="0089170B" w:rsidRDefault="00B84061" w:rsidP="009002FF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563D7C"/>
          <w:sz w:val="72"/>
          <w:lang w:val="pt-BR" w:eastAsia="pt-BR"/>
        </w:rPr>
      </w:pPr>
    </w:p>
    <w:p w:rsidR="009002FF" w:rsidRPr="0089170B" w:rsidRDefault="0089170B" w:rsidP="009002FF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563D7C"/>
          <w:sz w:val="80"/>
          <w:szCs w:val="80"/>
          <w:lang w:val="pt-BR" w:eastAsia="pt-BR"/>
        </w:rPr>
      </w:pPr>
      <w:r w:rsidRPr="0089170B">
        <w:rPr>
          <w:rFonts w:ascii="Bahnschrift" w:eastAsia="Times New Roman" w:hAnsi="Bahnschrift" w:cs="Arial"/>
          <w:bCs/>
          <w:color w:val="563D7C"/>
          <w:sz w:val="80"/>
          <w:szCs w:val="80"/>
          <w:lang w:val="pt-BR" w:eastAsia="pt-BR"/>
        </w:rPr>
        <w:t xml:space="preserve">Insumos </w:t>
      </w:r>
      <w:r w:rsidR="00880EC4" w:rsidRPr="0089170B">
        <w:rPr>
          <w:rFonts w:ascii="Bahnschrift" w:eastAsia="Times New Roman" w:hAnsi="Bahnschrift" w:cs="Arial"/>
          <w:bCs/>
          <w:color w:val="563D7C"/>
          <w:sz w:val="80"/>
          <w:szCs w:val="80"/>
          <w:lang w:val="pt-BR" w:eastAsia="pt-BR"/>
        </w:rPr>
        <w:t>necessários</w:t>
      </w:r>
    </w:p>
    <w:p w:rsidR="00B84061" w:rsidRPr="0089170B" w:rsidRDefault="00B84061" w:rsidP="009002FF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563D7C"/>
          <w:sz w:val="72"/>
          <w:lang w:val="pt-BR" w:eastAsia="pt-BR"/>
        </w:rPr>
      </w:pPr>
      <w:r w:rsidRPr="0089170B">
        <w:rPr>
          <w:rFonts w:ascii="Bahnschrift" w:eastAsia="Times New Roman" w:hAnsi="Bahnschrift" w:cs="Arial"/>
          <w:bCs/>
          <w:noProof/>
          <w:color w:val="000000"/>
          <w:szCs w:val="20"/>
          <w:lang w:val="pt-BR" w:eastAsia="pt-B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posOffset>5080</wp:posOffset>
            </wp:positionH>
            <wp:positionV relativeFrom="paragraph">
              <wp:posOffset>215265</wp:posOffset>
            </wp:positionV>
            <wp:extent cx="1860550" cy="1271905"/>
            <wp:effectExtent l="0" t="0" r="0" b="0"/>
            <wp:wrapSquare wrapText="bothSides"/>
            <wp:docPr id="9238" name="Picture 22" descr="ícone grupo, office, pessoais, relação, equipe, estru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" name="Picture 22" descr="ícone grupo, office, pessoais, relação, equipe, estrutura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6383"/>
                    <a:stretch/>
                  </pic:blipFill>
                  <pic:spPr bwMode="auto">
                    <a:xfrm>
                      <a:off x="0" y="0"/>
                      <a:ext cx="186055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4061" w:rsidRPr="00382003" w:rsidRDefault="00B84061" w:rsidP="00382003">
      <w:pPr>
        <w:pStyle w:val="PargrafodaLista"/>
        <w:numPr>
          <w:ilvl w:val="0"/>
          <w:numId w:val="38"/>
        </w:numPr>
        <w:spacing w:line="240" w:lineRule="auto"/>
        <w:jc w:val="both"/>
        <w:textAlignment w:val="baseline"/>
        <w:rPr>
          <w:rFonts w:ascii="Bahnschrift" w:eastAsia="Times New Roman" w:hAnsi="Bahnschrift" w:cs="Arial"/>
          <w:b w:val="0"/>
          <w:color w:val="auto"/>
          <w:sz w:val="32"/>
          <w:szCs w:val="32"/>
          <w:lang w:val="pt-BR" w:eastAsia="pt-BR"/>
        </w:rPr>
      </w:pPr>
      <w:r w:rsidRPr="00382003">
        <w:rPr>
          <w:rFonts w:ascii="Bahnschrift Light" w:eastAsia="Times New Roman" w:hAnsi="Bahnschrift Light" w:cs="Arial"/>
          <w:b w:val="0"/>
          <w:color w:val="auto"/>
          <w:sz w:val="32"/>
          <w:szCs w:val="32"/>
          <w:lang w:val="pt-BR" w:eastAsia="pt-BR"/>
        </w:rPr>
        <w:t>Sistema construído inteiramente por</w:t>
      </w:r>
      <w:r w:rsidRPr="00382003">
        <w:rPr>
          <w:rFonts w:ascii="Bahnschrift" w:eastAsia="Times New Roman" w:hAnsi="Bahnschrift" w:cs="Arial"/>
          <w:b w:val="0"/>
          <w:color w:val="auto"/>
          <w:sz w:val="32"/>
          <w:szCs w:val="32"/>
          <w:lang w:val="pt-BR" w:eastAsia="pt-BR"/>
        </w:rPr>
        <w:t xml:space="preserve"> </w:t>
      </w:r>
      <w:r w:rsidRPr="00382003">
        <w:rPr>
          <w:rFonts w:ascii="Bahnschrift" w:eastAsia="Times New Roman" w:hAnsi="Bahnschrift" w:cs="Arial"/>
          <w:bCs/>
          <w:color w:val="auto"/>
          <w:sz w:val="52"/>
          <w:lang w:val="pt-BR" w:eastAsia="pt-BR"/>
        </w:rPr>
        <w:t>equipe interna da SUGESP</w:t>
      </w:r>
      <w:r w:rsidRPr="00382003">
        <w:rPr>
          <w:rFonts w:ascii="Bahnschrift" w:eastAsia="Times New Roman" w:hAnsi="Bahnschrift" w:cs="Arial"/>
          <w:b w:val="0"/>
          <w:color w:val="auto"/>
          <w:sz w:val="32"/>
          <w:szCs w:val="32"/>
          <w:lang w:val="pt-BR" w:eastAsia="pt-BR"/>
        </w:rPr>
        <w:t>;</w:t>
      </w:r>
    </w:p>
    <w:p w:rsidR="00880EC4" w:rsidRPr="0089170B" w:rsidRDefault="00880EC4" w:rsidP="00B84061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000000"/>
          <w:szCs w:val="20"/>
          <w:lang w:val="pt-BR" w:eastAsia="pt-BR"/>
        </w:rPr>
      </w:pPr>
    </w:p>
    <w:p w:rsidR="00B84061" w:rsidRPr="0089170B" w:rsidRDefault="00382003" w:rsidP="00B84061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000000"/>
          <w:szCs w:val="20"/>
          <w:lang w:val="pt-BR" w:eastAsia="pt-BR"/>
        </w:rPr>
      </w:pPr>
      <w:r w:rsidRPr="0089170B">
        <w:rPr>
          <w:rFonts w:ascii="Bahnschrift" w:hAnsi="Bahnschrift"/>
          <w:noProof/>
          <w:sz w:val="24"/>
          <w:lang w:val="pt-BR" w:eastAsia="pt-BR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posOffset>358775</wp:posOffset>
            </wp:positionH>
            <wp:positionV relativeFrom="paragraph">
              <wp:posOffset>73025</wp:posOffset>
            </wp:positionV>
            <wp:extent cx="1544955" cy="1436370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43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EC4" w:rsidRPr="0089170B" w:rsidRDefault="00382003" w:rsidP="00B84061">
      <w:p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000000"/>
          <w:szCs w:val="20"/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55520" behindDoc="1" locked="0" layoutInCell="1" allowOverlap="1" wp14:anchorId="04F5E880" wp14:editId="68E51E49">
            <wp:simplePos x="0" y="0"/>
            <wp:positionH relativeFrom="page">
              <wp:align>right</wp:align>
            </wp:positionH>
            <wp:positionV relativeFrom="paragraph">
              <wp:posOffset>199644</wp:posOffset>
            </wp:positionV>
            <wp:extent cx="2476500" cy="2447925"/>
            <wp:effectExtent l="0" t="0" r="0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2FF" w:rsidRPr="00382003" w:rsidRDefault="00B84061" w:rsidP="00382003">
      <w:pPr>
        <w:pStyle w:val="PargrafodaLista"/>
        <w:numPr>
          <w:ilvl w:val="0"/>
          <w:numId w:val="38"/>
        </w:numPr>
        <w:spacing w:line="240" w:lineRule="auto"/>
        <w:jc w:val="both"/>
        <w:textAlignment w:val="baseline"/>
        <w:rPr>
          <w:rFonts w:ascii="Bahnschrift" w:eastAsia="Times New Roman" w:hAnsi="Bahnschrift" w:cs="Arial"/>
          <w:bCs/>
          <w:color w:val="000000"/>
          <w:szCs w:val="20"/>
          <w:lang w:val="pt-BR" w:eastAsia="pt-BR"/>
        </w:rPr>
      </w:pPr>
      <w:r w:rsidRPr="00382003">
        <w:rPr>
          <w:rFonts w:ascii="Bahnschrift Light" w:eastAsia="Times New Roman" w:hAnsi="Bahnschrift Light" w:cs="Arial"/>
          <w:b w:val="0"/>
          <w:bCs/>
          <w:color w:val="000000"/>
          <w:sz w:val="32"/>
          <w:szCs w:val="20"/>
          <w:lang w:val="pt-BR" w:eastAsia="pt-BR"/>
        </w:rPr>
        <w:t>Custo de armazenagem e manutenção dos servidores</w:t>
      </w:r>
      <w:r w:rsidR="00880EC4" w:rsidRPr="00382003">
        <w:rPr>
          <w:rFonts w:ascii="Bahnschrift Light" w:eastAsia="Times New Roman" w:hAnsi="Bahnschrift Light" w:cs="Arial"/>
          <w:b w:val="0"/>
          <w:bCs/>
          <w:color w:val="000000"/>
          <w:sz w:val="32"/>
          <w:szCs w:val="20"/>
          <w:lang w:val="pt-BR" w:eastAsia="pt-BR"/>
        </w:rPr>
        <w:t>:</w:t>
      </w:r>
      <w:r w:rsidRPr="00382003">
        <w:rPr>
          <w:rFonts w:ascii="Bahnschrift" w:eastAsia="Times New Roman" w:hAnsi="Bahnschrift" w:cs="Arial"/>
          <w:bCs/>
          <w:color w:val="000000"/>
          <w:sz w:val="32"/>
          <w:szCs w:val="20"/>
          <w:lang w:val="pt-BR" w:eastAsia="pt-BR"/>
        </w:rPr>
        <w:t xml:space="preserve"> </w:t>
      </w:r>
      <w:r w:rsidRPr="00382003">
        <w:rPr>
          <w:rFonts w:ascii="Bahnschrift" w:eastAsia="Times New Roman" w:hAnsi="Bahnschrift" w:cs="Arial"/>
          <w:bCs/>
          <w:color w:val="auto"/>
          <w:sz w:val="52"/>
          <w:lang w:val="pt-BR" w:eastAsia="pt-BR"/>
        </w:rPr>
        <w:t>R$ 876,00 anuais</w:t>
      </w:r>
      <w:r w:rsidRPr="00382003">
        <w:rPr>
          <w:rFonts w:ascii="Bahnschrift" w:eastAsia="Times New Roman" w:hAnsi="Bahnschrift" w:cs="Arial"/>
          <w:bCs/>
          <w:color w:val="auto"/>
          <w:szCs w:val="20"/>
          <w:lang w:val="pt-BR" w:eastAsia="pt-BR"/>
        </w:rPr>
        <w:t>.</w:t>
      </w:r>
      <w:r w:rsidRPr="00382003">
        <w:rPr>
          <w:rFonts w:ascii="Bahnschrift" w:hAnsi="Bahnschrift"/>
          <w:noProof/>
          <w:color w:val="auto"/>
          <w:sz w:val="24"/>
          <w:lang w:val="pt-BR" w:eastAsia="pt-BR"/>
        </w:rPr>
        <w:t xml:space="preserve"> </w:t>
      </w:r>
    </w:p>
    <w:p w:rsidR="009002FF" w:rsidRPr="009002FF" w:rsidRDefault="00D35945">
      <w:pPr>
        <w:spacing w:after="200"/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</w:pPr>
      <w:r w:rsidRPr="001D5E10">
        <w:rPr>
          <w:rFonts w:ascii="Bahnschrift Light" w:hAnsi="Bahnschrift Light"/>
          <w:noProof/>
          <w:color w:val="auto"/>
          <w:lang w:val="pt-BR" w:eastAsia="pt-BR"/>
        </w:rPr>
        <w:drawing>
          <wp:anchor distT="0" distB="0" distL="114300" distR="114300" simplePos="0" relativeHeight="251719680" behindDoc="1" locked="0" layoutInCell="1" allowOverlap="1" wp14:anchorId="2D60F649" wp14:editId="7BD524C2">
            <wp:simplePos x="0" y="0"/>
            <wp:positionH relativeFrom="page">
              <wp:align>right</wp:align>
            </wp:positionH>
            <wp:positionV relativeFrom="paragraph">
              <wp:posOffset>2529669</wp:posOffset>
            </wp:positionV>
            <wp:extent cx="2476500" cy="2447925"/>
            <wp:effectExtent l="0" t="0" r="0" b="9525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2FF" w:rsidRPr="009002FF">
        <w:rPr>
          <w:rFonts w:ascii="Bahnschrift Light" w:eastAsia="Times New Roman" w:hAnsi="Bahnschrift Light" w:cs="Arial"/>
          <w:b w:val="0"/>
          <w:color w:val="auto"/>
          <w:sz w:val="24"/>
          <w:lang w:val="pt-BR" w:eastAsia="pt-BR"/>
        </w:rPr>
        <w:br w:type="page"/>
      </w:r>
    </w:p>
    <w:p w:rsidR="00D35945" w:rsidRDefault="00880EC4" w:rsidP="001D5E10">
      <w:pPr>
        <w:spacing w:after="200" w:line="360" w:lineRule="auto"/>
        <w:jc w:val="center"/>
        <w:rPr>
          <w:noProof/>
          <w:color w:val="auto"/>
          <w:lang w:val="pt-BR" w:eastAsia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493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522242</wp:posOffset>
            </wp:positionV>
            <wp:extent cx="7444144" cy="6128657"/>
            <wp:effectExtent l="0" t="0" r="0" b="571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144" cy="6128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5945" w:rsidRPr="002352CA" w:rsidRDefault="00D35945" w:rsidP="001D5E10">
      <w:pPr>
        <w:spacing w:after="200" w:line="360" w:lineRule="auto"/>
        <w:jc w:val="center"/>
        <w:rPr>
          <w:noProof/>
          <w:color w:val="auto"/>
          <w:lang w:val="pt-BR" w:eastAsia="pt-BR"/>
        </w:rPr>
      </w:pPr>
    </w:p>
    <w:tbl>
      <w:tblPr>
        <w:tblpPr w:leftFromText="180" w:rightFromText="180" w:vertAnchor="page" w:horzAnchor="page" w:tblpX="286" w:tblpY="886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424"/>
      </w:tblGrid>
      <w:tr w:rsidR="009002FF" w:rsidRPr="00F23508" w:rsidTr="007E6FB7">
        <w:trPr>
          <w:trHeight w:val="137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2FF" w:rsidRPr="00F23508" w:rsidRDefault="009002FF" w:rsidP="007E6FB7">
            <w:pPr>
              <w:pStyle w:val="Ttulo1"/>
              <w:framePr w:hSpace="0" w:wrap="auto" w:vAnchor="margin" w:hAnchor="text" w:yAlign="inline"/>
              <w:jc w:val="left"/>
              <w:rPr>
                <w:color w:val="1E1B48" w:themeColor="text2" w:themeShade="BF"/>
                <w:sz w:val="44"/>
                <w:szCs w:val="44"/>
                <w:lang w:val="pt-BR"/>
              </w:rPr>
            </w:pPr>
            <w:r w:rsidRPr="009002FF">
              <w:rPr>
                <w:color w:val="1E1B48" w:themeColor="text2" w:themeShade="BF"/>
                <w:sz w:val="44"/>
                <w:szCs w:val="44"/>
                <w:lang w:val="pt-BR"/>
              </w:rPr>
              <w:t>Perspectivas para o futuro</w:t>
            </w:r>
          </w:p>
        </w:tc>
      </w:tr>
    </w:tbl>
    <w:p w:rsidR="007057F4" w:rsidRPr="00564340" w:rsidRDefault="005E7232" w:rsidP="001D5E10">
      <w:pPr>
        <w:spacing w:after="200" w:line="360" w:lineRule="auto"/>
        <w:jc w:val="center"/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1310" behindDoc="0" locked="0" layoutInCell="1" allowOverlap="1" wp14:anchorId="132F9A99" wp14:editId="244AA412">
            <wp:simplePos x="0" y="0"/>
            <wp:positionH relativeFrom="page">
              <wp:align>right</wp:align>
            </wp:positionH>
            <wp:positionV relativeFrom="paragraph">
              <wp:posOffset>5104765</wp:posOffset>
            </wp:positionV>
            <wp:extent cx="2476500" cy="2447925"/>
            <wp:effectExtent l="0" t="0" r="0" b="9525"/>
            <wp:wrapNone/>
            <wp:docPr id="3072" name="Imagem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64"/>
                    <a:stretch/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057F4" w:rsidRPr="00564340" w:rsidSect="00437294">
      <w:headerReference w:type="first" r:id="rId39"/>
      <w:pgSz w:w="12240" w:h="15840" w:code="1"/>
      <w:pgMar w:top="1152" w:right="1152" w:bottom="720" w:left="1152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2A37" w:rsidRDefault="00192A37" w:rsidP="007057F4">
      <w:r>
        <w:separator/>
      </w:r>
    </w:p>
  </w:endnote>
  <w:endnote w:type="continuationSeparator" w:id="0">
    <w:p w:rsidR="00192A37" w:rsidRDefault="00192A37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006" w:rsidRDefault="00192A37" w:rsidP="007057F4">
    <w:pPr>
      <w:pStyle w:val="Rodap"/>
    </w:pPr>
    <w:sdt>
      <w:sdtPr>
        <w:rPr>
          <w:rFonts w:asciiTheme="majorHAnsi" w:eastAsiaTheme="majorEastAsia" w:hAnsiTheme="majorHAnsi" w:cstheme="majorBidi"/>
        </w:rPr>
        <w:id w:val="-406379669"/>
        <w:placeholder>
          <w:docPart w:val="40FDC253F3794429B954C5F86E32637C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2F85" w:rsidRDefault="00F12F85">
    <w:pPr>
      <w:pStyle w:val="Rodap"/>
    </w:pPr>
    <w:r>
      <w:rPr>
        <w:noProof/>
        <w:lang w:val="pt-BR" w:eastAsia="pt-BR"/>
      </w:rPr>
      <w:drawing>
        <wp:anchor distT="0" distB="0" distL="114300" distR="114300" simplePos="0" relativeHeight="251670528" behindDoc="0" locked="0" layoutInCell="1" allowOverlap="1">
          <wp:simplePos x="0" y="0"/>
          <wp:positionH relativeFrom="margin">
            <wp:posOffset>0</wp:posOffset>
          </wp:positionH>
          <wp:positionV relativeFrom="paragraph">
            <wp:posOffset>-220980</wp:posOffset>
          </wp:positionV>
          <wp:extent cx="1838325" cy="360782"/>
          <wp:effectExtent l="0" t="0" r="0" b="1270"/>
          <wp:wrapNone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8325" cy="36078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2A37" w:rsidRDefault="00192A37" w:rsidP="007057F4">
      <w:r>
        <w:separator/>
      </w:r>
    </w:p>
  </w:footnote>
  <w:footnote w:type="continuationSeparator" w:id="0">
    <w:p w:rsidR="00192A37" w:rsidRDefault="00192A37" w:rsidP="007057F4">
      <w:r>
        <w:continuationSeparator/>
      </w:r>
    </w:p>
  </w:footnote>
  <w:footnote w:id="1">
    <w:p w:rsidR="00F23508" w:rsidRPr="00F23508" w:rsidRDefault="00F2350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hyperlink r:id="rId1" w:history="1">
        <w:r w:rsidRPr="00F23508">
          <w:rPr>
            <w:rFonts w:ascii="Calibri" w:hAnsi="Calibri" w:cs="Calibri"/>
            <w:color w:val="0000FF"/>
            <w:u w:val="single"/>
          </w:rPr>
          <w:t>https://portal.abipti.org.br/mpog-estima-economia-de-r-20-milhoes-ao-ano-com-projeto-para-digitalizar-dados/</w:t>
        </w:r>
      </w:hyperlink>
    </w:p>
  </w:footnote>
  <w:footnote w:id="2">
    <w:p w:rsidR="00F23508" w:rsidRPr="00F23508" w:rsidRDefault="00F2350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 w:rsidRPr="00F23508">
        <w:rPr>
          <w:lang w:val="pt-BR"/>
        </w:rPr>
        <w:t xml:space="preserve"> </w:t>
      </w:r>
      <w:r w:rsidRPr="00F23508">
        <w:rPr>
          <w:rFonts w:ascii="Calibri" w:hAnsi="Calibri" w:cs="Calibri"/>
          <w:color w:val="000000"/>
          <w:lang w:val="pt-BR"/>
        </w:rPr>
        <w:t>Considerando que cada árvore equivale à 10.000 páginas A4</w:t>
      </w:r>
    </w:p>
  </w:footnote>
  <w:footnote w:id="3">
    <w:p w:rsidR="006E42B2" w:rsidRPr="006E42B2" w:rsidRDefault="006E42B2" w:rsidP="006E42B2">
      <w:pPr>
        <w:pStyle w:val="NormalWeb"/>
        <w:spacing w:before="0" w:beforeAutospacing="0" w:after="0" w:afterAutospacing="0"/>
      </w:pPr>
      <w:r>
        <w:rPr>
          <w:rStyle w:val="Refdenotaderodap"/>
        </w:rPr>
        <w:footnoteRef/>
      </w:r>
      <w:r>
        <w:t xml:space="preserve"> </w:t>
      </w:r>
      <w:r w:rsidRPr="006E42B2">
        <w:rPr>
          <w:rFonts w:ascii="Calibri" w:hAnsi="Calibri" w:cs="Calibri"/>
          <w:color w:val="000000"/>
          <w:sz w:val="20"/>
          <w:szCs w:val="20"/>
        </w:rPr>
        <w:t>Considerando cada documento indexado como apenas 1 página A4 e o custo de impressão como aproximadamente R$0,06 por página.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006" w:rsidRDefault="0049185C" w:rsidP="007057F4">
    <w:pPr>
      <w:pStyle w:val="Cabealho"/>
    </w:pPr>
    <w:r>
      <w:t>Adventure Works Marketing Plan</w:t>
    </w:r>
  </w:p>
  <w:p w:rsidR="00136006" w:rsidRDefault="00136006" w:rsidP="007057F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11"/>
    </w:tblGrid>
    <w:tr w:rsidR="007057F4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:rsidR="007057F4" w:rsidRDefault="00D947C4" w:rsidP="007057F4">
          <w:pPr>
            <w:pStyle w:val="Cabealho"/>
          </w:pPr>
          <w:r w:rsidRPr="00D947C4">
            <w:rPr>
              <w:noProof/>
              <w:lang w:val="pt-BR" w:eastAsia="pt-BR"/>
            </w:rPr>
            <w:drawing>
              <wp:anchor distT="0" distB="0" distL="114300" distR="114300" simplePos="0" relativeHeight="251667456" behindDoc="0" locked="0" layoutInCell="1" allowOverlap="1" wp14:anchorId="68986A11" wp14:editId="2E36B02C">
                <wp:simplePos x="0" y="0"/>
                <wp:positionH relativeFrom="column">
                  <wp:posOffset>3555365</wp:posOffset>
                </wp:positionH>
                <wp:positionV relativeFrom="paragraph">
                  <wp:posOffset>20955</wp:posOffset>
                </wp:positionV>
                <wp:extent cx="1062355" cy="1285875"/>
                <wp:effectExtent l="0" t="0" r="0" b="9525"/>
                <wp:wrapNone/>
                <wp:docPr id="11" name="Graphic 16" descr="colored rectangl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Graphic 16" descr="colored rectangle"/>
                        <pic:cNvPicPr/>
                      </pic:nvPicPr>
                      <pic:blipFill rotWithShape="1">
                        <a:blip r:embed="rId1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96DAC541-7B7A-43D3-8B79-37D633B846F1}">
                              <asvg:svgBlip xmlns:arto="http://schemas.microsoft.com/office/word/2006/arto"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lc="http://schemas.openxmlformats.org/drawingml/2006/lockedCanvas" r:embed="rId4"/>
                            </a:ext>
                          </a:extLst>
                        </a:blip>
                        <a:srcRect t="9263" b="12583"/>
                        <a:stretch/>
                      </pic:blipFill>
                      <pic:spPr bwMode="auto">
                        <a:xfrm>
                          <a:off x="0" y="0"/>
                          <a:ext cx="1062355" cy="1285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Pr="00D947C4">
            <w:rPr>
              <w:noProof/>
              <w:lang w:val="pt-BR" w:eastAsia="pt-BR"/>
            </w:rPr>
            <w:drawing>
              <wp:anchor distT="0" distB="0" distL="114300" distR="114300" simplePos="0" relativeHeight="251669504" behindDoc="0" locked="0" layoutInCell="1" allowOverlap="1" wp14:anchorId="5CB2E03D" wp14:editId="4B7E3D5C">
                <wp:simplePos x="0" y="0"/>
                <wp:positionH relativeFrom="column">
                  <wp:posOffset>635</wp:posOffset>
                </wp:positionH>
                <wp:positionV relativeFrom="paragraph">
                  <wp:posOffset>165735</wp:posOffset>
                </wp:positionV>
                <wp:extent cx="4316095" cy="991235"/>
                <wp:effectExtent l="0" t="0" r="8255" b="0"/>
                <wp:wrapNone/>
                <wp:docPr id="12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m 16"/>
                        <pic:cNvPicPr>
                          <a:picLocks noChangeAspect="1"/>
                        </pic:cNvPicPr>
                      </pic:nvPicPr>
                      <pic:blipFill rotWithShape="1">
                        <a:blip r:embed="rId5">
                          <a:duotone>
                            <a:prstClr val="black"/>
                            <a:schemeClr val="accent2">
                              <a:tint val="45000"/>
                              <a:satMod val="400000"/>
                            </a:schemeClr>
                          </a:duotone>
                        </a:blip>
                        <a:srcRect b="48041"/>
                        <a:stretch/>
                      </pic:blipFill>
                      <pic:spPr>
                        <a:xfrm>
                          <a:off x="0" y="0"/>
                          <a:ext cx="4316095" cy="991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D947C4">
            <w:rPr>
              <w:noProof/>
              <w:lang w:val="pt-BR" w:eastAsia="pt-BR"/>
            </w:rPr>
            <w:drawing>
              <wp:anchor distT="0" distB="0" distL="114300" distR="114300" simplePos="0" relativeHeight="251668480" behindDoc="0" locked="0" layoutInCell="1" allowOverlap="1" wp14:anchorId="6AB6CC94" wp14:editId="03115889">
                <wp:simplePos x="0" y="0"/>
                <wp:positionH relativeFrom="column">
                  <wp:posOffset>4896485</wp:posOffset>
                </wp:positionH>
                <wp:positionV relativeFrom="paragraph">
                  <wp:posOffset>-84455</wp:posOffset>
                </wp:positionV>
                <wp:extent cx="3321685" cy="817245"/>
                <wp:effectExtent l="0" t="0" r="0" b="1905"/>
                <wp:wrapNone/>
                <wp:docPr id="13" name="Graphic 19" descr="gray rectangl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Graphic 19" descr="gray rectangle"/>
                        <pic:cNvPicPr/>
                      </pic:nvPicPr>
                      <pic:blipFill>
                        <a:blip r:embed="rId6">
                          <a:duotone>
                            <a:prstClr val="black"/>
                            <a:srgbClr val="4C4C4C">
                              <a:tint val="45000"/>
                              <a:satMod val="400000"/>
                            </a:srgbClr>
                          </a:duotone>
                          <a:extLst>
                            <a:ext uri="{96DAC541-7B7A-43D3-8B79-37D633B846F1}">
                              <asvg:svgBlip xmlns:arto="http://schemas.microsoft.com/office/word/2006/arto"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lc="http://schemas.openxmlformats.org/drawingml/2006/lockedCanvas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1685" cy="817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F2231">
            <w:rPr>
              <w:noProof/>
              <w:lang w:val="pt-BR" w:eastAsia="pt-B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74FD0D7" wp14:editId="5C0BA338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1A57DE">
                                  <w:rPr>
                                    <w:noProof/>
                                    <w:sz w:val="32"/>
                                  </w:rPr>
                                  <w:t>7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74FD0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3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1A57DE">
                            <w:rPr>
                              <w:noProof/>
                              <w:sz w:val="32"/>
                            </w:rPr>
                            <w:t>7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7057F4" w:rsidRDefault="007057F4" w:rsidP="007057F4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5229877"/>
      <w:docPartObj>
        <w:docPartGallery w:val="Watermarks"/>
        <w:docPartUnique/>
      </w:docPartObj>
    </w:sdtPr>
    <w:sdtEndPr/>
    <w:sdtContent>
      <w:p w:rsidR="005600BD" w:rsidRDefault="00013963">
        <w:pPr>
          <w:pStyle w:val="Cabealho"/>
        </w:pPr>
        <w:r>
          <w:rPr>
            <w:noProof/>
            <w:lang w:val="pt-BR" w:eastAsia="pt-BR"/>
          </w:rPr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column">
                <wp:posOffset>-605155</wp:posOffset>
              </wp:positionH>
              <wp:positionV relativeFrom="paragraph">
                <wp:posOffset>-915035</wp:posOffset>
              </wp:positionV>
              <wp:extent cx="7743825" cy="11394808"/>
              <wp:effectExtent l="0" t="0" r="0" b="0"/>
              <wp:wrapNone/>
              <wp:docPr id="15" name="Imagem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45364" cy="11397073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11"/>
    </w:tblGrid>
    <w:tr w:rsidR="00437294" w:rsidTr="007E6FB7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:rsidR="00437294" w:rsidRDefault="00437294" w:rsidP="00437294">
          <w:pPr>
            <w:pStyle w:val="Cabealho"/>
          </w:pPr>
          <w:r w:rsidRPr="00D947C4">
            <w:rPr>
              <w:noProof/>
              <w:lang w:val="pt-BR" w:eastAsia="pt-BR"/>
            </w:rPr>
            <w:drawing>
              <wp:anchor distT="0" distB="0" distL="114300" distR="114300" simplePos="0" relativeHeight="251673600" behindDoc="0" locked="0" layoutInCell="1" allowOverlap="1" wp14:anchorId="442D8ACE" wp14:editId="2232D50F">
                <wp:simplePos x="0" y="0"/>
                <wp:positionH relativeFrom="column">
                  <wp:posOffset>3555365</wp:posOffset>
                </wp:positionH>
                <wp:positionV relativeFrom="paragraph">
                  <wp:posOffset>20955</wp:posOffset>
                </wp:positionV>
                <wp:extent cx="1062355" cy="1285875"/>
                <wp:effectExtent l="0" t="0" r="0" b="9525"/>
                <wp:wrapNone/>
                <wp:docPr id="42" name="Graphic 16" descr="colored rectangl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Graphic 16" descr="colored rectangle"/>
                        <pic:cNvPicPr/>
                      </pic:nvPicPr>
                      <pic:blipFill rotWithShape="1">
                        <a:blip r:embed="rId1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96DAC541-7B7A-43D3-8B79-37D633B846F1}">
                              <asvg:svgBlip xmlns:arto="http://schemas.microsoft.com/office/word/2006/arto"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lc="http://schemas.openxmlformats.org/drawingml/2006/lockedCanvas" r:embed="rId4"/>
                            </a:ext>
                          </a:extLst>
                        </a:blip>
                        <a:srcRect t="9263" b="12583"/>
                        <a:stretch/>
                      </pic:blipFill>
                      <pic:spPr bwMode="auto">
                        <a:xfrm>
                          <a:off x="0" y="0"/>
                          <a:ext cx="1062355" cy="1285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Pr="00D947C4">
            <w:rPr>
              <w:noProof/>
              <w:lang w:val="pt-BR" w:eastAsia="pt-BR"/>
            </w:rPr>
            <w:drawing>
              <wp:anchor distT="0" distB="0" distL="114300" distR="114300" simplePos="0" relativeHeight="251675648" behindDoc="0" locked="0" layoutInCell="1" allowOverlap="1" wp14:anchorId="13245A39" wp14:editId="74A5F1E7">
                <wp:simplePos x="0" y="0"/>
                <wp:positionH relativeFrom="column">
                  <wp:posOffset>635</wp:posOffset>
                </wp:positionH>
                <wp:positionV relativeFrom="paragraph">
                  <wp:posOffset>165735</wp:posOffset>
                </wp:positionV>
                <wp:extent cx="4316095" cy="991235"/>
                <wp:effectExtent l="0" t="0" r="8255" b="0"/>
                <wp:wrapNone/>
                <wp:docPr id="43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m 16"/>
                        <pic:cNvPicPr>
                          <a:picLocks noChangeAspect="1"/>
                        </pic:cNvPicPr>
                      </pic:nvPicPr>
                      <pic:blipFill rotWithShape="1">
                        <a:blip r:embed="rId5">
                          <a:duotone>
                            <a:prstClr val="black"/>
                            <a:schemeClr val="accent2">
                              <a:tint val="45000"/>
                              <a:satMod val="400000"/>
                            </a:schemeClr>
                          </a:duotone>
                        </a:blip>
                        <a:srcRect b="48041"/>
                        <a:stretch/>
                      </pic:blipFill>
                      <pic:spPr>
                        <a:xfrm>
                          <a:off x="0" y="0"/>
                          <a:ext cx="4316095" cy="991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D947C4">
            <w:rPr>
              <w:noProof/>
              <w:lang w:val="pt-BR" w:eastAsia="pt-BR"/>
            </w:rPr>
            <w:drawing>
              <wp:anchor distT="0" distB="0" distL="114300" distR="114300" simplePos="0" relativeHeight="251674624" behindDoc="0" locked="0" layoutInCell="1" allowOverlap="1" wp14:anchorId="1D3E29C6" wp14:editId="74D55855">
                <wp:simplePos x="0" y="0"/>
                <wp:positionH relativeFrom="column">
                  <wp:posOffset>4896485</wp:posOffset>
                </wp:positionH>
                <wp:positionV relativeFrom="paragraph">
                  <wp:posOffset>-84455</wp:posOffset>
                </wp:positionV>
                <wp:extent cx="3321685" cy="817245"/>
                <wp:effectExtent l="0" t="0" r="0" b="1905"/>
                <wp:wrapNone/>
                <wp:docPr id="44" name="Graphic 19" descr="gray rectangl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Graphic 19" descr="gray rectangle"/>
                        <pic:cNvPicPr/>
                      </pic:nvPicPr>
                      <pic:blipFill>
                        <a:blip r:embed="rId6">
                          <a:duotone>
                            <a:prstClr val="black"/>
                            <a:srgbClr val="4C4C4C">
                              <a:tint val="45000"/>
                              <a:satMod val="400000"/>
                            </a:srgbClr>
                          </a:duotone>
                          <a:extLst>
                            <a:ext uri="{96DAC541-7B7A-43D3-8B79-37D633B846F1}">
                              <asvg:svgBlip xmlns:arto="http://schemas.microsoft.com/office/word/2006/arto"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lc="http://schemas.openxmlformats.org/drawingml/2006/lockedCanvas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1685" cy="817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pt-BR" w:eastAsia="pt-BR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37AAB90E" wp14:editId="2B8A1173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057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37294" w:rsidRPr="004F2231" w:rsidRDefault="00437294" w:rsidP="00437294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1A57DE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:rsidR="00437294" w:rsidRPr="004F2231" w:rsidRDefault="00437294" w:rsidP="00437294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7AAB90E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4" type="#_x0000_t202" style="position:absolute;left:0;text-align:left;margin-left:560.5pt;margin-top:19.1pt;width:61.3pt;height:2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" filled="f" stroked="f" strokeweight=".5pt">
                    <v:textbox>
                      <w:txbxContent>
                        <w:p w:rsidR="00437294" w:rsidRPr="004F2231" w:rsidRDefault="00437294" w:rsidP="00437294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1A57DE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:rsidR="00437294" w:rsidRPr="004F2231" w:rsidRDefault="00437294" w:rsidP="00437294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437294" w:rsidRDefault="0043729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8969F1"/>
    <w:multiLevelType w:val="multilevel"/>
    <w:tmpl w:val="F832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470B1B"/>
    <w:multiLevelType w:val="multilevel"/>
    <w:tmpl w:val="F832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930C47"/>
    <w:multiLevelType w:val="multilevel"/>
    <w:tmpl w:val="F832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105B35"/>
    <w:multiLevelType w:val="hybridMultilevel"/>
    <w:tmpl w:val="ED822C2E"/>
    <w:lvl w:ilvl="0" w:tplc="3B046B34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5B2BEB"/>
    <w:multiLevelType w:val="multilevel"/>
    <w:tmpl w:val="21DE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D052DE"/>
    <w:multiLevelType w:val="multilevel"/>
    <w:tmpl w:val="CB949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463CAC"/>
    <w:multiLevelType w:val="multilevel"/>
    <w:tmpl w:val="F832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AB77C2"/>
    <w:multiLevelType w:val="hybridMultilevel"/>
    <w:tmpl w:val="7F9E59AA"/>
    <w:lvl w:ilvl="0" w:tplc="36FA7F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A32725"/>
    <w:multiLevelType w:val="multilevel"/>
    <w:tmpl w:val="FCE80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1F38CF"/>
    <w:multiLevelType w:val="multilevel"/>
    <w:tmpl w:val="F832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810E4C"/>
    <w:multiLevelType w:val="hybridMultilevel"/>
    <w:tmpl w:val="4BCC49B0"/>
    <w:lvl w:ilvl="0" w:tplc="658C05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5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C21B67"/>
    <w:multiLevelType w:val="multilevel"/>
    <w:tmpl w:val="0EE23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6240E5"/>
    <w:multiLevelType w:val="hybridMultilevel"/>
    <w:tmpl w:val="DCFEADB2"/>
    <w:lvl w:ilvl="0" w:tplc="21E6E29E">
      <w:start w:val="1"/>
      <w:numFmt w:val="bullet"/>
      <w:pStyle w:val="Commarcador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B354FE1"/>
    <w:multiLevelType w:val="multilevel"/>
    <w:tmpl w:val="F832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8F15F9"/>
    <w:multiLevelType w:val="hybridMultilevel"/>
    <w:tmpl w:val="2E7C9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3B7A5D"/>
    <w:multiLevelType w:val="hybridMultilevel"/>
    <w:tmpl w:val="615695E4"/>
    <w:lvl w:ilvl="0" w:tplc="2CC00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E27893"/>
    <w:multiLevelType w:val="multilevel"/>
    <w:tmpl w:val="9DFC6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hnschrift Light" w:hAnsi="Bahnschrift Light" w:hint="default"/>
        <w:b/>
        <w:i w:val="0"/>
        <w:u w:val="single" w:color="7030A0"/>
        <w:vertAlign w:val="baseline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461658"/>
    <w:multiLevelType w:val="hybridMultilevel"/>
    <w:tmpl w:val="8A50C268"/>
    <w:lvl w:ilvl="0" w:tplc="01DE0A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5E6C90"/>
    <w:multiLevelType w:val="hybridMultilevel"/>
    <w:tmpl w:val="4A62F5E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34" w15:restartNumberingAfterBreak="0">
    <w:nsid w:val="79AC0104"/>
    <w:multiLevelType w:val="multilevel"/>
    <w:tmpl w:val="C37E5FF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4"/>
  </w:num>
  <w:num w:numId="3">
    <w:abstractNumId w:val="35"/>
  </w:num>
  <w:num w:numId="4">
    <w:abstractNumId w:val="36"/>
  </w:num>
  <w:num w:numId="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3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25"/>
  </w:num>
  <w:num w:numId="18">
    <w:abstractNumId w:val="12"/>
  </w:num>
  <w:num w:numId="19">
    <w:abstractNumId w:val="23"/>
  </w:num>
  <w:num w:numId="20">
    <w:abstractNumId w:val="29"/>
  </w:num>
  <w:num w:numId="21">
    <w:abstractNumId w:val="30"/>
  </w:num>
  <w:num w:numId="22">
    <w:abstractNumId w:val="11"/>
  </w:num>
  <w:num w:numId="23">
    <w:abstractNumId w:val="14"/>
  </w:num>
  <w:num w:numId="24">
    <w:abstractNumId w:val="10"/>
  </w:num>
  <w:num w:numId="25">
    <w:abstractNumId w:val="15"/>
  </w:num>
  <w:num w:numId="26">
    <w:abstractNumId w:val="26"/>
  </w:num>
  <w:num w:numId="27">
    <w:abstractNumId w:val="19"/>
  </w:num>
  <w:num w:numId="28">
    <w:abstractNumId w:val="16"/>
  </w:num>
  <w:num w:numId="29">
    <w:abstractNumId w:val="24"/>
  </w:num>
  <w:num w:numId="30">
    <w:abstractNumId w:val="9"/>
  </w:num>
  <w:num w:numId="31">
    <w:abstractNumId w:val="21"/>
  </w:num>
  <w:num w:numId="32">
    <w:abstractNumId w:val="31"/>
  </w:num>
  <w:num w:numId="33">
    <w:abstractNumId w:val="13"/>
  </w:num>
  <w:num w:numId="34">
    <w:abstractNumId w:val="32"/>
  </w:num>
  <w:num w:numId="35">
    <w:abstractNumId w:val="27"/>
  </w:num>
  <w:num w:numId="36">
    <w:abstractNumId w:val="22"/>
  </w:num>
  <w:num w:numId="37">
    <w:abstractNumId w:val="28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7C4"/>
    <w:rsid w:val="00013963"/>
    <w:rsid w:val="000174F2"/>
    <w:rsid w:val="000273A0"/>
    <w:rsid w:val="00067C92"/>
    <w:rsid w:val="000C6D73"/>
    <w:rsid w:val="000C6E73"/>
    <w:rsid w:val="000D6D9D"/>
    <w:rsid w:val="000E6669"/>
    <w:rsid w:val="001224C2"/>
    <w:rsid w:val="00136006"/>
    <w:rsid w:val="001449EC"/>
    <w:rsid w:val="00146CD2"/>
    <w:rsid w:val="001670A7"/>
    <w:rsid w:val="00192A37"/>
    <w:rsid w:val="001A1FBD"/>
    <w:rsid w:val="001A57DE"/>
    <w:rsid w:val="001B361F"/>
    <w:rsid w:val="001D5E10"/>
    <w:rsid w:val="001F0AF0"/>
    <w:rsid w:val="001F66E9"/>
    <w:rsid w:val="002178B9"/>
    <w:rsid w:val="002352CA"/>
    <w:rsid w:val="00291712"/>
    <w:rsid w:val="002949A5"/>
    <w:rsid w:val="002A12E1"/>
    <w:rsid w:val="002E0194"/>
    <w:rsid w:val="00303EF8"/>
    <w:rsid w:val="003620E2"/>
    <w:rsid w:val="00382003"/>
    <w:rsid w:val="003F5051"/>
    <w:rsid w:val="00420DF5"/>
    <w:rsid w:val="004371B6"/>
    <w:rsid w:val="00437294"/>
    <w:rsid w:val="00443F73"/>
    <w:rsid w:val="00444C7B"/>
    <w:rsid w:val="00484093"/>
    <w:rsid w:val="0048718B"/>
    <w:rsid w:val="0049185C"/>
    <w:rsid w:val="004F2231"/>
    <w:rsid w:val="005112D1"/>
    <w:rsid w:val="0055035B"/>
    <w:rsid w:val="005600BD"/>
    <w:rsid w:val="00564340"/>
    <w:rsid w:val="005C3643"/>
    <w:rsid w:val="005D0FE9"/>
    <w:rsid w:val="005E7232"/>
    <w:rsid w:val="0068500D"/>
    <w:rsid w:val="00694D83"/>
    <w:rsid w:val="006A077F"/>
    <w:rsid w:val="006C3BCB"/>
    <w:rsid w:val="006E42B2"/>
    <w:rsid w:val="007057F4"/>
    <w:rsid w:val="007417B3"/>
    <w:rsid w:val="00742102"/>
    <w:rsid w:val="00746A79"/>
    <w:rsid w:val="00750AC4"/>
    <w:rsid w:val="00773B66"/>
    <w:rsid w:val="007C7473"/>
    <w:rsid w:val="007D26F1"/>
    <w:rsid w:val="007E5499"/>
    <w:rsid w:val="008253A5"/>
    <w:rsid w:val="008417CE"/>
    <w:rsid w:val="0084277E"/>
    <w:rsid w:val="00880EC4"/>
    <w:rsid w:val="0089170B"/>
    <w:rsid w:val="008A3C95"/>
    <w:rsid w:val="008A3E81"/>
    <w:rsid w:val="008C386D"/>
    <w:rsid w:val="008C5106"/>
    <w:rsid w:val="008D5829"/>
    <w:rsid w:val="009002FF"/>
    <w:rsid w:val="00946F55"/>
    <w:rsid w:val="00965BD5"/>
    <w:rsid w:val="009823FD"/>
    <w:rsid w:val="009875C8"/>
    <w:rsid w:val="00990E37"/>
    <w:rsid w:val="00991D08"/>
    <w:rsid w:val="00A20307"/>
    <w:rsid w:val="00A27B2C"/>
    <w:rsid w:val="00A63DE6"/>
    <w:rsid w:val="00A8755F"/>
    <w:rsid w:val="00B00CF7"/>
    <w:rsid w:val="00B03C59"/>
    <w:rsid w:val="00B0688D"/>
    <w:rsid w:val="00B40525"/>
    <w:rsid w:val="00B41D82"/>
    <w:rsid w:val="00B84061"/>
    <w:rsid w:val="00B90346"/>
    <w:rsid w:val="00B90E52"/>
    <w:rsid w:val="00BB6CAC"/>
    <w:rsid w:val="00BE7253"/>
    <w:rsid w:val="00CA16E0"/>
    <w:rsid w:val="00CE0BC9"/>
    <w:rsid w:val="00D2045C"/>
    <w:rsid w:val="00D344BF"/>
    <w:rsid w:val="00D35945"/>
    <w:rsid w:val="00D540AF"/>
    <w:rsid w:val="00D6093C"/>
    <w:rsid w:val="00D638C1"/>
    <w:rsid w:val="00D73D44"/>
    <w:rsid w:val="00D947C4"/>
    <w:rsid w:val="00D967AC"/>
    <w:rsid w:val="00E00B2F"/>
    <w:rsid w:val="00E50A4D"/>
    <w:rsid w:val="00E607D0"/>
    <w:rsid w:val="00E758BC"/>
    <w:rsid w:val="00E95AFE"/>
    <w:rsid w:val="00EC512D"/>
    <w:rsid w:val="00ED3756"/>
    <w:rsid w:val="00F12F85"/>
    <w:rsid w:val="00F23508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54016AB-7F20-4971-AE2D-36E2EDF8D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semiHidden/>
    <w:unhideWhenUsed/>
    <w:qFormat/>
    <w:rPr>
      <w:b/>
      <w:bCs/>
      <w:i/>
      <w:iCs/>
      <w:spacing w:val="0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tulo1Char">
    <w:name w:val="Título 1 Char"/>
    <w:basedOn w:val="Fontepargpadro"/>
    <w:link w:val="Ttulo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Commarcadores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tulo3"/>
    <w:uiPriority w:val="2"/>
    <w:qFormat/>
    <w:rsid w:val="004F2231"/>
  </w:style>
  <w:style w:type="paragraph" w:styleId="Sumrio1">
    <w:name w:val="toc 1"/>
    <w:basedOn w:val="Normal"/>
    <w:uiPriority w:val="39"/>
    <w:pPr>
      <w:tabs>
        <w:tab w:val="right" w:leader="dot" w:pos="5040"/>
      </w:tabs>
    </w:pPr>
  </w:style>
  <w:style w:type="paragraph" w:styleId="Sumrio2">
    <w:name w:val="toc 2"/>
    <w:basedOn w:val="Normal"/>
    <w:uiPriority w:val="39"/>
    <w:pPr>
      <w:tabs>
        <w:tab w:val="right" w:leader="dot" w:pos="5040"/>
      </w:tabs>
    </w:pPr>
  </w:style>
  <w:style w:type="paragraph" w:styleId="Ttulo">
    <w:name w:val="Title"/>
    <w:basedOn w:val="Normal"/>
    <w:link w:val="Ttulo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CabealhodoSumrio">
    <w:name w:val="TOC Heading"/>
    <w:basedOn w:val="Ttulo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Rodap">
    <w:name w:val="footer"/>
    <w:basedOn w:val="Normal"/>
    <w:link w:val="RodapChar"/>
    <w:uiPriority w:val="99"/>
    <w:pPr>
      <w:spacing w:line="240" w:lineRule="auto"/>
      <w:ind w:right="130"/>
      <w:jc w:val="right"/>
    </w:pPr>
  </w:style>
  <w:style w:type="character" w:customStyle="1" w:styleId="RodapChar">
    <w:name w:val="Rodapé Char"/>
    <w:basedOn w:val="Fontepargpadro"/>
    <w:link w:val="Rodap"/>
    <w:uiPriority w:val="99"/>
    <w:rPr>
      <w:lang w:eastAsia="en-US"/>
    </w:rPr>
  </w:style>
  <w:style w:type="paragraph" w:styleId="Cabealho">
    <w:name w:val="header"/>
    <w:basedOn w:val="Normal"/>
    <w:link w:val="CabealhoChar"/>
    <w:uiPriority w:val="99"/>
    <w:pPr>
      <w:spacing w:line="240" w:lineRule="auto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Pr>
      <w:lang w:eastAsia="en-US"/>
    </w:rPr>
  </w:style>
  <w:style w:type="table" w:styleId="Tabelacomgrade">
    <w:name w:val="Table Grid"/>
    <w:basedOn w:val="Tabela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Numerada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tulo3Char">
    <w:name w:val="Título 3 Char"/>
    <w:basedOn w:val="Fontepargpadro"/>
    <w:link w:val="Ttulo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Fontepargpadro"/>
    <w:uiPriority w:val="99"/>
    <w:unhideWhenUsed/>
    <w:rsid w:val="007057F4"/>
    <w:rPr>
      <w:color w:val="60C5E8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nfase">
    <w:name w:val="Emphasis"/>
    <w:basedOn w:val="Fontepargpadro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Fontepargpadro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564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pt-BR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23508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23508"/>
    <w:rPr>
      <w:b/>
      <w:color w:val="0F0F3F" w:themeColor="text1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23508"/>
    <w:rPr>
      <w:vertAlign w:val="superscript"/>
    </w:rPr>
  </w:style>
  <w:style w:type="character" w:customStyle="1" w:styleId="apple-tab-span">
    <w:name w:val="apple-tab-span"/>
    <w:basedOn w:val="Fontepargpadro"/>
    <w:rsid w:val="009002FF"/>
  </w:style>
  <w:style w:type="paragraph" w:customStyle="1" w:styleId="Default">
    <w:name w:val="Default"/>
    <w:rsid w:val="009823F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pt-BR"/>
    </w:rPr>
  </w:style>
  <w:style w:type="paragraph" w:styleId="PargrafodaLista">
    <w:name w:val="List Paragraph"/>
    <w:basedOn w:val="Normal"/>
    <w:uiPriority w:val="34"/>
    <w:unhideWhenUsed/>
    <w:qFormat/>
    <w:rsid w:val="00B84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6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7.svg"/><Relationship Id="rId26" Type="http://schemas.openxmlformats.org/officeDocument/2006/relationships/image" Target="media/image16.png"/><Relationship Id="rId39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0.png"/><Relationship Id="rId29" Type="http://schemas.microsoft.com/office/2007/relationships/hdphoto" Target="media/hdphoto1.wdp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ortal.abipti.org.br/mpog-estima-economia-de-r-20-milhoes-ao-ano-com-projeto-para-digitalizar-dados/" TargetMode="External"/></Relationships>
</file>

<file path=word/_rels/header2.xml.rels><?xml version="1.0" encoding="UTF-8" standalone="yes"?>
<Relationships xmlns="http://schemas.openxmlformats.org/package/2006/relationships"><Relationship Id="rId7" Type="http://schemas.openxmlformats.org/officeDocument/2006/relationships/image" Target="media/image17.svg"/><Relationship Id="rId1" Type="http://schemas.openxmlformats.org/officeDocument/2006/relationships/image" Target="media/image2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15.sv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7" Type="http://schemas.openxmlformats.org/officeDocument/2006/relationships/image" Target="media/image17.svg"/><Relationship Id="rId1" Type="http://schemas.openxmlformats.org/officeDocument/2006/relationships/image" Target="media/image2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1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0FDC253F3794429B954C5F86E32637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A4BC95-E7DD-46CA-AB53-8B950B15CF59}"/>
      </w:docPartPr>
      <w:docPartBody>
        <w:p w:rsidR="00AB3F8E" w:rsidRDefault="00445C1E">
          <w:pPr>
            <w:pStyle w:val="40FDC253F3794429B954C5F86E32637C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C1E"/>
    <w:rsid w:val="00445C1E"/>
    <w:rsid w:val="0068133E"/>
    <w:rsid w:val="009A28EF"/>
    <w:rsid w:val="00AB3F8E"/>
    <w:rsid w:val="00BE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0FDC253F3794429B954C5F86E32637C">
    <w:name w:val="40FDC253F3794429B954C5F86E32637C"/>
  </w:style>
  <w:style w:type="paragraph" w:customStyle="1" w:styleId="BAAF1C80CB7848D4A636A22E0C7EC4AA">
    <w:name w:val="BAAF1C80CB7848D4A636A22E0C7EC4AA"/>
  </w:style>
  <w:style w:type="paragraph" w:customStyle="1" w:styleId="1254A9DF8C4149F3A70D93D920331E4F">
    <w:name w:val="1254A9DF8C4149F3A70D93D920331E4F"/>
  </w:style>
  <w:style w:type="paragraph" w:customStyle="1" w:styleId="A6AD84C6CF1F4575A5429652ABC9E17A">
    <w:name w:val="A6AD84C6CF1F4575A5429652ABC9E17A"/>
  </w:style>
  <w:style w:type="paragraph" w:customStyle="1" w:styleId="E013DCC8E63C440EA66621685C4599F0">
    <w:name w:val="E013DCC8E63C440EA66621685C4599F0"/>
  </w:style>
  <w:style w:type="paragraph" w:customStyle="1" w:styleId="87A0A744B38543CDA6BBECEA919FEA34">
    <w:name w:val="87A0A744B38543CDA6BBECEA919FEA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E4D80-8EF4-4695-91A0-BFBD715F5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</Template>
  <TotalTime>72</TotalTime>
  <Pages>10</Pages>
  <Words>910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Gusmão</dc:creator>
  <cp:keywords/>
  <dc:description/>
  <cp:lastModifiedBy>Ana Gusmão</cp:lastModifiedBy>
  <cp:revision>4</cp:revision>
  <cp:lastPrinted>2020-08-19T12:56:00Z</cp:lastPrinted>
  <dcterms:created xsi:type="dcterms:W3CDTF">2020-08-19T23:54:00Z</dcterms:created>
  <dcterms:modified xsi:type="dcterms:W3CDTF">2020-08-24T11:26:00Z</dcterms:modified>
</cp:coreProperties>
</file>